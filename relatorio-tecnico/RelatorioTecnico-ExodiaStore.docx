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2.xml" ContentType="application/vnd.openxmlformats-officedocument.wordprocessingml.header+xml"/>
  <Override PartName="/word/footer3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header33.xml" ContentType="application/vnd.openxmlformats-officedocument.wordprocessingml.header+xml"/>
  <Override PartName="/word/footnotes.xml" ContentType="application/vnd.openxmlformats-officedocument.wordprocessingml.footnotes+xml"/>
  <Override PartName="/word/footer22.xml" ContentType="application/vnd.openxmlformats-officedocument.wordprocessingml.footer+xml"/>
  <Override PartName="/word/webSettings.xml" ContentType="application/vnd.openxmlformats-officedocument.wordprocessingml.webSettings+xml"/>
  <Override PartName="/word/footer13.xml" ContentType="application/vnd.openxmlformats-officedocument.wordprocessingml.footer+xml"/>
  <Override PartName="/word/theme/theme11.xml" ContentType="application/vnd.openxmlformats-officedocument.theme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52D87EE7" w:rsidP="52D87EE7" w:rsidRDefault="52D87EE7" w14:paraId="4A9136BF" w14:textId="11CE65CA">
      <w:pPr>
        <w:pStyle w:val="Title"/>
        <w:rPr>
          <w:rFonts w:ascii="Trebuchet MS" w:hAnsi="Trebuchet MS" w:eastAsia="方正姚体" w:cs="Arial"/>
          <w:b w:val="1"/>
          <w:bCs w:val="1"/>
          <w:color w:val="006A89" w:themeColor="accent1" w:themeTint="FF" w:themeShade="FF"/>
          <w:sz w:val="52"/>
          <w:szCs w:val="52"/>
        </w:rPr>
      </w:pPr>
      <w:r w:rsidR="40902FA1">
        <w:rPr/>
        <w:t xml:space="preserve">                                      </w:t>
      </w:r>
      <w:r>
        <w:drawing>
          <wp:inline wp14:editId="3C85E1CF" wp14:anchorId="49B4F9EF">
            <wp:extent cx="1038225" cy="1038225"/>
            <wp:effectExtent l="0" t="0" r="0" b="0"/>
            <wp:docPr id="74096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0f9aa3a23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CB8F37" wp14:anchorId="3DD83954">
            <wp:extent cx="901462" cy="1065768"/>
            <wp:effectExtent l="0" t="0" r="0" b="0"/>
            <wp:docPr id="1366649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a9de2a2b9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462" cy="10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902FA1">
        <w:rPr/>
        <w:t xml:space="preserve">       </w:t>
      </w:r>
    </w:p>
    <w:p xmlns:wp14="http://schemas.microsoft.com/office/word/2010/wordml" w:rsidR="00441033" w:rsidP="40902FA1" w:rsidRDefault="00171E9D" w14:paraId="2982C844" wp14:textId="4F52EAA7">
      <w:pPr>
        <w:pStyle w:val="Title"/>
        <w:jc w:val="center"/>
        <w:rPr>
          <w:lang w:val="pt-BR" w:bidi="pt-BR"/>
        </w:rPr>
      </w:pPr>
      <w:r w:rsidRPr="40902FA1" w:rsidR="40902FA1">
        <w:rPr>
          <w:lang w:val="pt-BR" w:bidi="pt-BR"/>
        </w:rPr>
        <w:t>Relatório Técnico</w:t>
      </w:r>
    </w:p>
    <w:p w:rsidR="40902FA1" w:rsidP="40902FA1" w:rsidRDefault="40902FA1" w14:paraId="16BF8E31" w14:textId="47B59EC4">
      <w:pPr>
        <w:ind w:right="-450"/>
        <w:jc w:val="right"/>
      </w:pPr>
      <w:r w:rsidRPr="40902FA1" w:rsidR="40902FA1">
        <w:rPr>
          <w:lang w:val="pt-BR" w:bidi="pt-BR"/>
        </w:rPr>
        <w:t>Renan Guimarães</w:t>
      </w:r>
    </w:p>
    <w:p w:rsidR="40902FA1" w:rsidP="40902FA1" w:rsidRDefault="40902FA1" w14:paraId="707E4F57" w14:textId="770107B4">
      <w:pPr>
        <w:ind w:right="-450"/>
        <w:jc w:val="right"/>
      </w:pPr>
      <w:r w:rsidRPr="40902FA1" w:rsidR="40902FA1">
        <w:rPr>
          <w:lang w:val="pt-BR" w:bidi="pt-BR"/>
        </w:rPr>
        <w:t xml:space="preserve">Vinícius Andrade </w:t>
      </w:r>
    </w:p>
    <w:p w:rsidR="40902FA1" w:rsidP="40902FA1" w:rsidRDefault="40902FA1" w14:paraId="5937088E" w14:textId="3AC1FC90">
      <w:pPr>
        <w:pStyle w:val="Normal"/>
        <w:ind w:right="-450"/>
        <w:jc w:val="right"/>
        <w:rPr>
          <w:lang w:val="pt-BR" w:bidi="pt-BR"/>
        </w:rPr>
      </w:pPr>
      <w:r w:rsidRPr="40902FA1" w:rsidR="40902FA1">
        <w:rPr>
          <w:lang w:val="pt-BR" w:bidi="pt-BR"/>
        </w:rPr>
        <w:t xml:space="preserve">Bruno Brilhante </w:t>
      </w:r>
    </w:p>
    <w:p w:rsidR="40902FA1" w:rsidP="40902FA1" w:rsidRDefault="40902FA1" w14:paraId="4A27E804" w14:textId="03F4AD20">
      <w:pPr>
        <w:pStyle w:val="Normal"/>
        <w:ind w:right="-450"/>
        <w:jc w:val="right"/>
        <w:rPr>
          <w:lang w:val="pt-BR" w:bidi="pt-BR"/>
        </w:rPr>
      </w:pPr>
      <w:r w:rsidRPr="40902FA1" w:rsidR="40902FA1">
        <w:rPr>
          <w:lang w:val="pt-BR" w:bidi="pt-BR"/>
        </w:rPr>
        <w:t>Kássia Oliveira</w:t>
      </w:r>
    </w:p>
    <w:p w:rsidR="40902FA1" w:rsidP="40902FA1" w:rsidRDefault="40902FA1" w14:paraId="04D8DE6D" w14:textId="0273CB89">
      <w:pPr>
        <w:pStyle w:val="Normal"/>
        <w:ind w:right="-450"/>
        <w:jc w:val="right"/>
        <w:rPr>
          <w:lang w:val="pt-BR" w:bidi="pt-BR"/>
        </w:rPr>
      </w:pPr>
      <w:r w:rsidRPr="40902FA1" w:rsidR="40902FA1">
        <w:rPr>
          <w:lang w:val="pt-BR" w:bidi="pt-BR"/>
        </w:rPr>
        <w:t>Anderson Ferreira</w:t>
      </w:r>
    </w:p>
    <w:p w:rsidR="40902FA1" w:rsidP="40902FA1" w:rsidRDefault="40902FA1" w14:paraId="74483277" w14:textId="3447F4E6">
      <w:pPr>
        <w:pStyle w:val="Normal"/>
        <w:ind w:right="-450"/>
        <w:jc w:val="right"/>
        <w:rPr>
          <w:lang w:val="pt-BR" w:bidi="pt-BR"/>
        </w:rPr>
      </w:pPr>
      <w:r w:rsidRPr="40902FA1" w:rsidR="40902FA1">
        <w:rPr>
          <w:lang w:val="pt-BR" w:bidi="pt-BR"/>
        </w:rPr>
        <w:t>João da Hora</w:t>
      </w:r>
    </w:p>
    <w:p w:rsidR="40902FA1" w:rsidP="40902FA1" w:rsidRDefault="40902FA1" w14:paraId="3E3A653B" w14:textId="30864830">
      <w:pPr>
        <w:pStyle w:val="Normal"/>
        <w:ind w:right="-450"/>
        <w:jc w:val="right"/>
        <w:rPr>
          <w:lang w:val="pt-BR" w:bidi="pt-BR"/>
        </w:rPr>
      </w:pPr>
      <w:r w:rsidRPr="40902FA1" w:rsidR="40902FA1">
        <w:rPr>
          <w:lang w:val="pt-BR" w:bidi="pt-BR"/>
        </w:rPr>
        <w:t>Professor: Leopoldo França</w:t>
      </w:r>
    </w:p>
    <w:p w:rsidR="40902FA1" w:rsidP="40902FA1" w:rsidRDefault="40902FA1" w14:paraId="2320D1F9" w14:textId="725E2D87">
      <w:pPr>
        <w:pStyle w:val="Normal"/>
      </w:pPr>
    </w:p>
    <w:tbl>
      <w:tblPr>
        <w:tblStyle w:val="TableGrid"/>
        <w:tblW w:w="59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Nome do aluno, data e nome do instrutor"/>
      </w:tblPr>
      <w:tblGrid>
        <w:gridCol w:w="5925"/>
      </w:tblGrid>
      <w:tr xmlns:wp14="http://schemas.microsoft.com/office/word/2010/wordml" w:rsidR="00441033" w:rsidTr="40902FA1" w14:paraId="6676EBE1" wp14:textId="77777777">
        <w:trPr>
          <w:trHeight w:val="461" w:hRule="exact"/>
        </w:trPr>
        <w:tc>
          <w:tcPr>
            <w:tcW w:w="5925" w:type="dxa"/>
            <w:tcMar/>
          </w:tcPr>
          <w:p w:rsidR="00441033" w:rsidP="52D87EE7" w:rsidRDefault="00171E9D" w14:paraId="2B1DA6E2" wp14:textId="3417CAF4">
            <w:pPr>
              <w:pStyle w:val="Normal"/>
              <w:jc w:val="right"/>
              <w:rPr>
                <w:lang w:val="pt-BR" w:bidi="pt-BR"/>
              </w:rPr>
            </w:pPr>
          </w:p>
        </w:tc>
      </w:tr>
    </w:tbl>
    <w:p xmlns:wp14="http://schemas.microsoft.com/office/word/2010/wordml" w:rsidRPr="000637C3" w:rsidR="001A2E8F" w:rsidP="52D87EE7" w:rsidRDefault="00EC0580" w14:paraId="6C442207" wp14:textId="0F62F207">
      <w:pPr>
        <w:pStyle w:val="Heading1"/>
        <w:bidi w:val="0"/>
        <w:spacing w:before="240" w:beforeAutospacing="off" w:after="60" w:afterAutospacing="off" w:line="312" w:lineRule="auto"/>
        <w:ind w:left="0" w:right="0"/>
        <w:jc w:val="left"/>
        <w:rPr>
          <w:lang w:val="pt-BR" w:bidi="pt-BR"/>
        </w:rPr>
      </w:pPr>
      <w:r w:rsidRPr="52D87EE7" w:rsidR="52D87EE7">
        <w:rPr>
          <w:lang w:val="pt-BR" w:bidi="pt-BR"/>
        </w:rPr>
        <w:t>Proposta do sistema</w:t>
      </w:r>
    </w:p>
    <w:p xmlns:wp14="http://schemas.microsoft.com/office/word/2010/wordml" w:rsidRPr="000637C3" w:rsidR="001A2E8F" w:rsidP="52D87EE7" w:rsidRDefault="00EC0580" w14:paraId="0CB77BDE" wp14:textId="672D1EE6">
      <w:pPr>
        <w:pStyle w:val="Normal"/>
        <w:bidi w:val="0"/>
        <w:rPr>
          <w:lang w:val="pt-BR"/>
        </w:rPr>
      </w:pPr>
      <w:r w:rsidRPr="40902FA1" w:rsidR="40902FA1">
        <w:rPr>
          <w:lang w:val="pt-BR"/>
        </w:rPr>
        <w:t>A Exodia Store (</w:t>
      </w:r>
      <w:hyperlink r:id="Rfd6f8ac44d834eac">
        <w:r w:rsidRPr="40902FA1" w:rsidR="40902FA1">
          <w:rPr>
            <w:rStyle w:val="Hyperlink"/>
            <w:lang w:val="pt-BR"/>
          </w:rPr>
          <w:t>https://exodiastore.netlify.app</w:t>
        </w:r>
      </w:hyperlink>
      <w:r w:rsidRPr="40902FA1" w:rsidR="40902FA1">
        <w:rPr>
          <w:lang w:val="pt-BR"/>
        </w:rPr>
        <w:t>),</w:t>
      </w:r>
      <w:r w:rsidRPr="40902FA1" w:rsidR="40902FA1">
        <w:rPr>
          <w:lang w:val="pt-BR"/>
        </w:rPr>
        <w:t xml:space="preserve"> tem como objetivo trazer a facilidade de comprar suas cartas favoritas da franquia Yu-</w:t>
      </w:r>
      <w:proofErr w:type="spellStart"/>
      <w:r w:rsidRPr="40902FA1" w:rsidR="40902FA1">
        <w:rPr>
          <w:lang w:val="pt-BR"/>
        </w:rPr>
        <w:t>Gi</w:t>
      </w:r>
      <w:proofErr w:type="spellEnd"/>
      <w:r w:rsidRPr="40902FA1" w:rsidR="40902FA1">
        <w:rPr>
          <w:lang w:val="pt-BR"/>
        </w:rPr>
        <w:t xml:space="preserve">-Oh e personalizá-las como quiser para seus fãs, com cartas exclusivas da loja e trazendo uma interação com o público, podendo enviar seu feedback e deixar suas opiniões relacionadas a loja. </w:t>
      </w:r>
    </w:p>
    <w:p xmlns:wp14="http://schemas.microsoft.com/office/word/2010/wordml" w:rsidRPr="000637C3" w:rsidR="001A2E8F" w:rsidP="52D87EE7" w:rsidRDefault="00EC0580" w14:paraId="7C1E68DA" wp14:textId="165554C8">
      <w:pPr>
        <w:pStyle w:val="Normal"/>
        <w:bidi w:val="0"/>
        <w:rPr>
          <w:lang w:val="pt-BR"/>
        </w:rPr>
      </w:pPr>
      <w:r w:rsidRPr="52D87EE7" w:rsidR="52D87EE7">
        <w:rPr>
          <w:lang w:val="pt-BR"/>
        </w:rPr>
        <w:t>Hospedada gratuitamente no Netlify nosso sistema está no ar para uso de todos os clientes.</w:t>
      </w:r>
    </w:p>
    <w:p xmlns:wp14="http://schemas.microsoft.com/office/word/2010/wordml" w:rsidRPr="000637C3" w:rsidR="001A2E8F" w:rsidP="52D87EE7" w:rsidRDefault="00EC0580" w14:paraId="61F35440" wp14:textId="295DBFBA">
      <w:pPr>
        <w:pStyle w:val="Normal"/>
        <w:bidi w:val="0"/>
        <w:rPr>
          <w:lang w:val="pt-BR"/>
        </w:rPr>
      </w:pPr>
    </w:p>
    <w:p xmlns:wp14="http://schemas.microsoft.com/office/word/2010/wordml" w:rsidRPr="000637C3" w:rsidR="001A2E8F" w:rsidP="52D87EE7" w:rsidRDefault="00EC0580" w14:paraId="3934B5A7" wp14:textId="724646C8">
      <w:pPr>
        <w:pStyle w:val="Heading1"/>
        <w:bidi w:val="0"/>
        <w:spacing w:before="240" w:beforeAutospacing="off" w:after="60" w:afterAutospacing="off" w:line="312" w:lineRule="auto"/>
        <w:ind w:left="0" w:right="0"/>
        <w:jc w:val="left"/>
        <w:rPr>
          <w:lang w:val="pt-BR" w:bidi="pt-BR"/>
        </w:rPr>
      </w:pPr>
      <w:r w:rsidRPr="52D87EE7" w:rsidR="52D87EE7">
        <w:rPr>
          <w:lang w:val="pt-BR" w:bidi="pt-BR"/>
        </w:rPr>
        <w:t>Problemas encontrados durante desenvolvimento</w:t>
      </w:r>
    </w:p>
    <w:p xmlns:wp14="http://schemas.microsoft.com/office/word/2010/wordml" w:rsidRPr="000637C3" w:rsidR="001A2E8F" w:rsidP="52D87EE7" w:rsidRDefault="00EC0580" w14:paraId="337D94C4" wp14:textId="22D5D71C">
      <w:pPr>
        <w:pStyle w:val="Normal"/>
        <w:bidi w:val="0"/>
        <w:rPr>
          <w:lang w:val="pt-BR"/>
        </w:rPr>
      </w:pPr>
      <w:r w:rsidRPr="40902FA1" w:rsidR="40902FA1">
        <w:rPr>
          <w:lang w:val="pt-BR"/>
        </w:rPr>
        <w:t>No início do projeto foi encontrado um pouco de dificuldade relacionada aos softwares (VSDC &amp; Musescore) de vídeo e música, pois eram softwares na qual não tínhamos conhecimento mais profundo desses softwares (VSDC &amp; Musescore).</w:t>
      </w:r>
    </w:p>
    <w:p xmlns:wp14="http://schemas.microsoft.com/office/word/2010/wordml" w:rsidRPr="000637C3" w:rsidR="001A2E8F" w:rsidP="52D87EE7" w:rsidRDefault="00EC0580" w14:paraId="75A8C9DE" wp14:textId="3E06CA46">
      <w:pPr>
        <w:pStyle w:val="Normal"/>
        <w:bidi w:val="0"/>
        <w:rPr>
          <w:lang w:val="pt-BR"/>
        </w:rPr>
      </w:pPr>
      <w:r w:rsidRPr="40902FA1" w:rsidR="40902FA1">
        <w:rPr>
          <w:lang w:val="pt-BR"/>
        </w:rPr>
        <w:t xml:space="preserve">O VSDC estava com uma falha relacionada a versão que estava sendo utilizada na qual o programa desligava automaticamente, a equipe do VSDC lançou uma atualização VSDC 6.8.6 </w:t>
      </w:r>
      <w:r w:rsidRPr="40902FA1" w:rsidR="40902FA1">
        <w:rPr>
          <w:lang w:val="pt-BR"/>
        </w:rPr>
        <w:t>que consertou</w:t>
      </w:r>
      <w:r w:rsidRPr="40902FA1" w:rsidR="40902FA1">
        <w:rPr>
          <w:lang w:val="pt-BR"/>
        </w:rPr>
        <w:t xml:space="preserve"> essa falha constante. </w:t>
      </w:r>
    </w:p>
    <w:p xmlns:wp14="http://schemas.microsoft.com/office/word/2010/wordml" w:rsidRPr="000637C3" w:rsidR="001A2E8F" w:rsidP="52D87EE7" w:rsidRDefault="00EC0580" w14:paraId="1A4B2B04" wp14:textId="5CCEE1F0">
      <w:pPr>
        <w:pStyle w:val="Normal"/>
        <w:bidi w:val="0"/>
        <w:rPr>
          <w:lang w:val="pt-BR"/>
        </w:rPr>
      </w:pPr>
    </w:p>
    <w:p w:rsidR="40902FA1" w:rsidP="40902FA1" w:rsidRDefault="40902FA1" w14:paraId="1521ED3F" w14:textId="13603FA8">
      <w:pPr>
        <w:pStyle w:val="Normal"/>
        <w:bidi w:val="0"/>
        <w:rPr>
          <w:lang w:val="pt-BR"/>
        </w:rPr>
      </w:pPr>
    </w:p>
    <w:p w:rsidR="40902FA1" w:rsidP="40902FA1" w:rsidRDefault="40902FA1" w14:paraId="158A7F81" w14:textId="27348060">
      <w:pPr>
        <w:pStyle w:val="Normal"/>
        <w:bidi w:val="0"/>
        <w:rPr>
          <w:lang w:val="pt-BR"/>
        </w:rPr>
      </w:pPr>
    </w:p>
    <w:p w:rsidR="40902FA1" w:rsidP="40902FA1" w:rsidRDefault="40902FA1" w14:paraId="2C0E300B" w14:textId="0DB12FFA">
      <w:pPr>
        <w:pStyle w:val="Normal"/>
        <w:bidi w:val="0"/>
        <w:rPr>
          <w:lang w:val="pt-BR"/>
        </w:rPr>
      </w:pPr>
    </w:p>
    <w:p w:rsidR="40902FA1" w:rsidP="40902FA1" w:rsidRDefault="40902FA1" w14:paraId="67504859" w14:textId="074C8271">
      <w:pPr>
        <w:pStyle w:val="Normal"/>
        <w:bidi w:val="0"/>
        <w:rPr>
          <w:lang w:val="pt-BR"/>
        </w:rPr>
      </w:pPr>
    </w:p>
    <w:p w:rsidR="40902FA1" w:rsidP="40902FA1" w:rsidRDefault="40902FA1" w14:paraId="2465D5C6" w14:textId="39040FD9">
      <w:pPr>
        <w:pStyle w:val="Normal"/>
        <w:bidi w:val="0"/>
        <w:rPr>
          <w:lang w:val="pt-BR"/>
        </w:rPr>
      </w:pPr>
    </w:p>
    <w:p w:rsidR="40902FA1" w:rsidP="40902FA1" w:rsidRDefault="40902FA1" w14:paraId="3FF64723" w14:textId="13F4005E">
      <w:pPr>
        <w:pStyle w:val="Normal"/>
        <w:bidi w:val="0"/>
        <w:rPr>
          <w:lang w:val="pt-BR"/>
        </w:rPr>
      </w:pPr>
    </w:p>
    <w:p w:rsidR="40902FA1" w:rsidP="40902FA1" w:rsidRDefault="40902FA1" w14:paraId="1D3ACA81" w14:textId="06AC3B84">
      <w:pPr>
        <w:pStyle w:val="Normal"/>
        <w:bidi w:val="0"/>
        <w:rPr>
          <w:lang w:val="pt-BR"/>
        </w:rPr>
      </w:pPr>
    </w:p>
    <w:p w:rsidR="40902FA1" w:rsidP="40902FA1" w:rsidRDefault="40902FA1" w14:paraId="2A94098D" w14:textId="4D04666E">
      <w:pPr>
        <w:pStyle w:val="Normal"/>
        <w:bidi w:val="0"/>
        <w:rPr>
          <w:lang w:val="pt-BR"/>
        </w:rPr>
      </w:pPr>
    </w:p>
    <w:p xmlns:wp14="http://schemas.microsoft.com/office/word/2010/wordml" w:rsidRPr="000637C3" w:rsidR="001A2E8F" w:rsidP="40902FA1" w:rsidRDefault="00EC0580" w14:paraId="4BE14CD9" wp14:textId="48C2AD58">
      <w:pPr>
        <w:pStyle w:val="Heading2"/>
        <w:bidi w:val="0"/>
        <w:spacing w:before="400" w:beforeAutospacing="off" w:after="60" w:afterAutospacing="off" w:line="312" w:lineRule="auto"/>
        <w:ind w:left="0" w:right="0"/>
        <w:jc w:val="left"/>
        <w:rPr>
          <w:lang w:val="pt-BR" w:bidi="pt-BR"/>
        </w:rPr>
      </w:pPr>
      <w:r w:rsidRPr="40902FA1" w:rsidR="40902FA1">
        <w:rPr>
          <w:rFonts w:ascii="Trebuchet MS" w:hAnsi="Trebuchet MS" w:eastAsia="方正姚体" w:cs="Arial" w:asciiTheme="majorAscii" w:hAnsiTheme="majorAscii" w:eastAsiaTheme="majorEastAsia" w:cstheme="majorBidi"/>
          <w:b w:val="1"/>
          <w:bCs w:val="1"/>
          <w:color w:val="006A89" w:themeColor="accent1" w:themeTint="FF" w:themeShade="FF"/>
          <w:sz w:val="36"/>
          <w:szCs w:val="36"/>
          <w:lang w:val="pt-BR" w:bidi="pt-BR"/>
        </w:rPr>
        <w:t>Ferramentas Utilizadas</w:t>
      </w:r>
      <w:r w:rsidRPr="40902FA1" w:rsidR="40902FA1">
        <w:rPr>
          <w:lang w:val="pt-BR" w:bidi="pt-BR"/>
        </w:rPr>
        <w:t xml:space="preserve"> </w:t>
      </w:r>
      <w:r>
        <w:br/>
      </w:r>
    </w:p>
    <w:p xmlns:wp14="http://schemas.microsoft.com/office/word/2010/wordml" w:rsidRPr="000637C3" w:rsidR="001A2E8F" w:rsidP="52D87EE7" w:rsidRDefault="00EC0580" w14:paraId="66C353D7" wp14:textId="63E6BA34">
      <w:pPr>
        <w:pStyle w:val="ListNumber"/>
        <w:bidi w:val="0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1B1B1B" w:themeColor="text2" w:themeTint="FF" w:themeShade="FF"/>
          <w:sz w:val="24"/>
          <w:szCs w:val="24"/>
          <w:lang w:val="pt-BR" w:bidi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B1B1B"/>
          <w:sz w:val="24"/>
          <w:szCs w:val="24"/>
          <w:lang w:val="pt-BR"/>
        </w:rPr>
        <w:t>HTML</w:t>
      </w:r>
    </w:p>
    <w:p xmlns:wp14="http://schemas.microsoft.com/office/word/2010/wordml" w:rsidRPr="000637C3" w:rsidR="001A2E8F" w:rsidP="40902FA1" w:rsidRDefault="00EC0580" w14:paraId="06491D48" wp14:textId="3F4F46D0">
      <w:pPr>
        <w:pStyle w:val="ListNumber2"/>
        <w:bidi w:val="0"/>
        <w:spacing w:before="0" w:beforeAutospacing="off" w:after="120" w:afterAutospacing="off" w:line="312" w:lineRule="auto"/>
        <w:ind w:left="72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4D5156" w:themeColor="text2" w:themeTint="FF" w:themeShade="FF"/>
          <w:sz w:val="21"/>
          <w:szCs w:val="21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HTML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(Linguagem de Marcação de </w:t>
      </w:r>
      <w:proofErr w:type="spellStart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HiperTexto</w:t>
      </w:r>
      <w:proofErr w:type="spellEnd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) é o bloco de construção mais básico da web. Define o significado e a estrutura do conteúdo da web.</w:t>
      </w:r>
    </w:p>
    <w:p xmlns:wp14="http://schemas.microsoft.com/office/word/2010/wordml" w:rsidRPr="000637C3" w:rsidR="001A2E8F" w:rsidP="40902FA1" w:rsidRDefault="00EC0580" w14:paraId="7CB10281" wp14:textId="49D5CD6E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1B1B1B" w:themeColor="text2" w:themeTint="FF" w:themeShade="FF"/>
          <w:sz w:val="24"/>
          <w:szCs w:val="24"/>
          <w:lang w:val="pt-BR" w:bidi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1B1B1B"/>
          <w:sz w:val="24"/>
          <w:szCs w:val="24"/>
          <w:lang w:val="pt-BR"/>
        </w:rPr>
        <w:t xml:space="preserve">CSS </w:t>
      </w:r>
    </w:p>
    <w:p xmlns:wp14="http://schemas.microsoft.com/office/word/2010/wordml" w:rsidRPr="000637C3" w:rsidR="001A2E8F" w:rsidP="52D87EE7" w:rsidRDefault="00EC0580" w14:paraId="136C88BE" wp14:textId="2D001040">
      <w:pPr>
        <w:pStyle w:val="ListNumber2"/>
        <w:bidi w:val="0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olor w:val="4D5156" w:themeColor="text2" w:themeTint="FF" w:themeShade="FF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CSS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(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Cascading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Style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Sheets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ou Folhas de Estilo em Cascata)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uma linguagem de </w:t>
      </w:r>
      <w:hyperlink r:id="Re9f85181507f4f9d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estilo (en-US)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usada para descrever a apresentação de um documento escrito em</w:t>
      </w:r>
      <w:hyperlink r:id="R85e7d3cdf3424b09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 xml:space="preserve"> HTML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ou em </w:t>
      </w:r>
      <w:hyperlink r:id="R5e1f93696ebc4f09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XML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(incluindo várias linguagens em XML como </w:t>
      </w:r>
      <w:hyperlink r:id="R280f3f2a552c46ce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SVG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, </w:t>
      </w:r>
      <w:hyperlink r:id="R68ee55d3c05b4343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MathML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ou </w:t>
      </w:r>
      <w:hyperlink r:id="R28b26a3418964504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XHTML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). O CSS descreve como elementos são mostrados na tela, no papel, na fala ou em outras mídias.</w:t>
      </w:r>
    </w:p>
    <w:p xmlns:wp14="http://schemas.microsoft.com/office/word/2010/wordml" w:rsidRPr="000637C3" w:rsidR="001A2E8F" w:rsidP="40902FA1" w:rsidRDefault="00EC0580" w14:paraId="22F47E1E" wp14:textId="560C8F44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J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a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vaScript</w:t>
      </w:r>
    </w:p>
    <w:p xmlns:wp14="http://schemas.microsoft.com/office/word/2010/wordml" w:rsidRPr="000637C3" w:rsidR="001A2E8F" w:rsidP="40902FA1" w:rsidRDefault="00EC0580" w14:paraId="223B75BA" wp14:textId="473D3E5F">
      <w:pPr>
        <w:pStyle w:val="ListNumber2"/>
        <w:spacing w:before="0" w:beforeAutospacing="off" w:after="120" w:afterAutospacing="off" w:line="312" w:lineRule="auto"/>
        <w:ind w:left="72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4D5156" w:themeColor="text2" w:themeTint="FF" w:themeShade="FF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J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a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vaScript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®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(às vezes abreviado para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JS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) é uma linguagem leve, interpretada e baseada em objetos com </w:t>
      </w:r>
      <w:hyperlink r:id="R8aaa42f9426244a3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funções de primeira classe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,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mais conhecida como a linguagem de script para páginas Web, mas usada também em </w:t>
      </w:r>
      <w:hyperlink w:anchor="Uses_outside_web_pages" r:id="R658dce646b2c4868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vários outros ambientes sem browser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, tais como </w:t>
      </w:r>
      <w:hyperlink r:id="R31393e7f320e476e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node.js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,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hyperlink r:id="Rb898e48b8d21490a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Apache CouchDB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e Adobe Acrobat. 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JavaScript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uma linguagem </w:t>
      </w:r>
      <w:hyperlink r:id="R8c974fcec3e14502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baseada em protótipos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, </w:t>
      </w:r>
      <w:hyperlink r:id="R3c7f2616f98d4d5a">
        <w:r w:rsidRPr="40902FA1" w:rsidR="40902FA1">
          <w:rPr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4D5156"/>
            <w:sz w:val="21"/>
            <w:szCs w:val="21"/>
            <w:lang w:val="pt-BR"/>
          </w:rPr>
          <w:t>multi-paradigma</w:t>
        </w:r>
      </w:hyperlink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e dinâmica, suportando estilos de orientação a objetos, imperativos e declarativos (como por exemplo a programação funcional).</w:t>
      </w:r>
    </w:p>
    <w:p xmlns:wp14="http://schemas.microsoft.com/office/word/2010/wordml" w:rsidRPr="000637C3" w:rsidR="001A2E8F" w:rsidP="40902FA1" w:rsidRDefault="00EC0580" w14:paraId="32D4C28E" wp14:textId="5B8D5747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Bootstrap</w:t>
      </w:r>
    </w:p>
    <w:p xmlns:wp14="http://schemas.microsoft.com/office/word/2010/wordml" w:rsidRPr="000637C3" w:rsidR="001A2E8F" w:rsidP="52D87EE7" w:rsidRDefault="00EC0580" w14:paraId="5E87A04E" wp14:textId="206E1FC5">
      <w:pPr>
        <w:pStyle w:val="ListNumber2"/>
        <w:bidi w:val="0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4D5156" w:themeColor="text2" w:themeTint="FF" w:themeShade="FF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Bootstrap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uma ferramenta gratuita para desenvolvimento HTML, CSS e JS. Crie protótipos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rapidamente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ou aplicações completas com nossas variáveis e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mixins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Sass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, sistemas de grid responsivo, componentes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pré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-construídos e poderosos plugins com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jQuery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.</w:t>
      </w:r>
    </w:p>
    <w:p xmlns:wp14="http://schemas.microsoft.com/office/word/2010/wordml" w:rsidRPr="000637C3" w:rsidR="001A2E8F" w:rsidP="52D87EE7" w:rsidRDefault="00EC0580" w14:paraId="3A8EB575" wp14:textId="759CA074">
      <w:pPr>
        <w:pStyle w:val="ListNumber"/>
        <w:bidi w:val="0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VS Code </w:t>
      </w:r>
    </w:p>
    <w:p xmlns:wp14="http://schemas.microsoft.com/office/word/2010/wordml" w:rsidRPr="000637C3" w:rsidR="001A2E8F" w:rsidP="40902FA1" w:rsidRDefault="00EC0580" w14:paraId="4A7CE6CB" wp14:textId="61A2C9CC">
      <w:pPr>
        <w:pStyle w:val="ListNumber2"/>
        <w:spacing w:before="0" w:beforeAutospacing="off" w:after="120" w:afterAutospacing="off" w:line="312" w:lineRule="auto"/>
        <w:ind w:left="72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 w:themeColor="text2" w:themeTint="FF" w:themeShade="FF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O Visual Studio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Code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 editor de código-fonte desenvolvido pela Microsoft para Windows, Linux e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macOS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. Ele inclui suporte para depuração, controle de versionamento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Git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incorporado, realce de sintaxe, complementação inteligente de código,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snippets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e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refatoração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de código</w:t>
      </w:r>
    </w:p>
    <w:p xmlns:wp14="http://schemas.microsoft.com/office/word/2010/wordml" w:rsidRPr="000637C3" w:rsidR="001A2E8F" w:rsidP="52D87EE7" w:rsidRDefault="00EC0580" w14:paraId="4682BFA2" wp14:textId="6368913F">
      <w:pPr>
        <w:pStyle w:val="ListNumber"/>
        <w:bidi w:val="0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GIMP</w:t>
      </w:r>
    </w:p>
    <w:p xmlns:wp14="http://schemas.microsoft.com/office/word/2010/wordml" w:rsidRPr="000637C3" w:rsidR="001A2E8F" w:rsidP="52D87EE7" w:rsidRDefault="00EC0580" w14:paraId="71D135CF" wp14:textId="7695D1C8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GIMP é um programa de código aberto voltado principalmente para criação e edição de imagens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raster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, e em menor escala também para desenho vetorial.</w:t>
      </w:r>
    </w:p>
    <w:p xmlns:wp14="http://schemas.microsoft.com/office/word/2010/wordml" w:rsidRPr="000637C3" w:rsidR="001A2E8F" w:rsidP="40902FA1" w:rsidRDefault="00EC0580" w14:paraId="747D1F2C" wp14:textId="543B11E5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Audacity</w:t>
      </w:r>
    </w:p>
    <w:p xmlns:wp14="http://schemas.microsoft.com/office/word/2010/wordml" w:rsidRPr="000637C3" w:rsidR="001A2E8F" w:rsidP="52D87EE7" w:rsidRDefault="00EC0580" w14:paraId="319445E2" wp14:textId="243806D4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Audacity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 software livre de edição digital de áudio disponível principalmente nas plataformas: Windows, Linux e Mac e ainda em outros Sistemas Operacionais. O código fonte do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Audacity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está sob a licença GNU General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Public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License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. A sua interface gráfica foi produzida utilizando-se de bibliotecas do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wxWidgets</w:t>
      </w:r>
    </w:p>
    <w:p xmlns:wp14="http://schemas.microsoft.com/office/word/2010/wordml" w:rsidRPr="000637C3" w:rsidR="001A2E8F" w:rsidP="40902FA1" w:rsidRDefault="00EC0580" w14:paraId="62E142DE" wp14:textId="1A8C6D8E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Inkscape </w:t>
      </w:r>
    </w:p>
    <w:p xmlns:wp14="http://schemas.microsoft.com/office/word/2010/wordml" w:rsidRPr="000637C3" w:rsidR="001A2E8F" w:rsidP="52D87EE7" w:rsidRDefault="00EC0580" w14:paraId="25B948D9" wp14:textId="294D5F42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Inkscape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 software livre para editoração eletrônica de imagens e documentos vetoriais, com base numa versão mais avançada do antigo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Sodipodi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no qual teve origem. Trata-se assim de um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fork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considerado de sucesso.</w:t>
      </w:r>
    </w:p>
    <w:p xmlns:wp14="http://schemas.microsoft.com/office/word/2010/wordml" w:rsidRPr="000637C3" w:rsidR="001A2E8F" w:rsidP="40902FA1" w:rsidRDefault="00EC0580" w14:paraId="00EBC416" wp14:textId="30A25FBA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Canva</w:t>
      </w:r>
    </w:p>
    <w:p xmlns:wp14="http://schemas.microsoft.com/office/word/2010/wordml" w:rsidRPr="000637C3" w:rsidR="001A2E8F" w:rsidP="52D87EE7" w:rsidRDefault="00EC0580" w14:paraId="30C1E973" wp14:textId="2FC6E211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Canva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uma plataforma de design gráfico que permite aos usuários criar gráficos de mídia social, apresentações, infográficos, pôsteres e outros conteúdos visuais. Está disponível online e em dispositivos móveis e integra milhões de imagens, fontes, modelos e ilustrações.</w:t>
      </w:r>
    </w:p>
    <w:p xmlns:wp14="http://schemas.microsoft.com/office/word/2010/wordml" w:rsidRPr="000637C3" w:rsidR="001A2E8F" w:rsidP="40902FA1" w:rsidRDefault="00EC0580" w14:paraId="2A61A293" wp14:textId="1C7F41F2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Musescor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e</w:t>
      </w:r>
    </w:p>
    <w:p xmlns:wp14="http://schemas.microsoft.com/office/word/2010/wordml" w:rsidRPr="000637C3" w:rsidR="001A2E8F" w:rsidP="52D87EE7" w:rsidRDefault="00EC0580" w14:paraId="19F591C2" wp14:textId="65A2A726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O MuseScore é um programa de computador livre de edição de partituras do tipo WYSIWYG para os sistemas Linux, Windows e Mac, com suporte a: reprodução de partitura e importação/exportação de arquivos no formato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MusicXML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e MIDI, a notação de percussão e tablatura para instrumentos de cordas e, impressão direta.</w:t>
      </w:r>
    </w:p>
    <w:p xmlns:wp14="http://schemas.microsoft.com/office/word/2010/wordml" w:rsidRPr="000637C3" w:rsidR="001A2E8F" w:rsidP="40902FA1" w:rsidRDefault="00EC0580" w14:paraId="208845F5" wp14:textId="3E6244AC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VSDC </w:t>
      </w:r>
    </w:p>
    <w:p xmlns:wp14="http://schemas.microsoft.com/office/word/2010/wordml" w:rsidRPr="000637C3" w:rsidR="001A2E8F" w:rsidP="52D87EE7" w:rsidRDefault="00EC0580" w14:paraId="1C96EAC4" wp14:textId="6801179D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VSDC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Free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Video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Editor é uma aplicação de edição não linear desenvolvida pela Flash-Integro, LLC. O programa é capaz de processar filmagens de alta resolução, incluindo vídeos em 4K UHD, 3D e VR em 360 graus.</w:t>
      </w:r>
    </w:p>
    <w:p xmlns:wp14="http://schemas.microsoft.com/office/word/2010/wordml" w:rsidRPr="000637C3" w:rsidR="001A2E8F" w:rsidP="40902FA1" w:rsidRDefault="00EC0580" w14:paraId="4DB0D28C" wp14:textId="17E28215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Paint</w:t>
      </w:r>
    </w:p>
    <w:p w:rsidR="40902FA1" w:rsidP="40902FA1" w:rsidRDefault="40902FA1" w14:paraId="7BAE198A" w14:textId="68B21844">
      <w:pPr>
        <w:pStyle w:val="ListNumber2"/>
        <w:bidi w:val="0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4D5156" w:themeColor="text2" w:themeTint="FF" w:themeShade="FF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Microsoft Paint é um software utilizado para a criação de desenhos simples e também para a edição de imagens. O programa é incluso, como um acessório, no sistema operacional Windows, da Microsoft, e em suas primeiras versões era conhecido como Paintbrush.</w:t>
      </w:r>
    </w:p>
    <w:p w:rsidR="40902FA1" w:rsidP="40902FA1" w:rsidRDefault="40902FA1" w14:paraId="15CE0FD3" w14:textId="5699DFF0">
      <w:pPr>
        <w:pStyle w:val="ListNumber"/>
        <w:bidi w:val="0"/>
        <w:spacing w:before="0" w:beforeAutospacing="off" w:after="120" w:afterAutospacing="off" w:line="312" w:lineRule="auto"/>
        <w:ind w:left="36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 Photoshop</w:t>
      </w:r>
    </w:p>
    <w:p w:rsidR="40902FA1" w:rsidP="40902FA1" w:rsidRDefault="40902FA1" w14:paraId="4FEE6022" w14:textId="53CC2A2F">
      <w:pPr>
        <w:pStyle w:val="ListNumber"/>
        <w:numPr>
          <w:ilvl w:val="0"/>
          <w:numId w:val="13"/>
        </w:numPr>
        <w:bidi w:val="0"/>
        <w:spacing w:before="0" w:beforeAutospacing="off" w:after="120" w:afterAutospacing="off" w:line="312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Adobe Photoshop é o software de imagem digital mais avançado do mundo, usado por fotógrafos, designers, profissionais da web e de vídeo. O aplicativo dá a você máximo poder e controle criativo para manipulação e composição de imagens 2D e 3D, edição de vídeo e análise de imagem.</w:t>
      </w:r>
    </w:p>
    <w:p xmlns:wp14="http://schemas.microsoft.com/office/word/2010/wordml" w:rsidRPr="000637C3" w:rsidR="001A2E8F" w:rsidP="40902FA1" w:rsidRDefault="00EC0580" w14:paraId="13B3D8DD" wp14:textId="06A201A5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Glightbox</w:t>
      </w:r>
    </w:p>
    <w:p xmlns:wp14="http://schemas.microsoft.com/office/word/2010/wordml" w:rsidRPr="000637C3" w:rsidR="001A2E8F" w:rsidP="52D87EE7" w:rsidRDefault="00EC0580" w14:paraId="55344662" wp14:textId="772C10F0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noProof w:val="0"/>
          <w:lang w:val="pt-BR"/>
        </w:rPr>
        <w:t>GLightbox</w:t>
      </w:r>
      <w:r w:rsidRPr="40902FA1" w:rsidR="40902FA1">
        <w:rPr>
          <w:noProof w:val="0"/>
          <w:lang w:val="pt-BR"/>
        </w:rPr>
        <w:t xml:space="preserve"> é uma </w:t>
      </w:r>
      <w:r w:rsidRPr="40902FA1" w:rsidR="40902FA1">
        <w:rPr>
          <w:noProof w:val="0"/>
          <w:lang w:val="pt-BR"/>
        </w:rPr>
        <w:t>lightbox</w:t>
      </w:r>
      <w:r w:rsidRPr="40902FA1" w:rsidR="40902FA1">
        <w:rPr>
          <w:noProof w:val="0"/>
          <w:lang w:val="pt-BR"/>
        </w:rPr>
        <w:t xml:space="preserve"> de Javascript pura. </w:t>
      </w:r>
      <w:r w:rsidRPr="40902FA1" w:rsidR="40902FA1">
        <w:rPr>
          <w:noProof w:val="0"/>
          <w:lang w:val="pt-BR"/>
        </w:rPr>
        <w:t xml:space="preserve">Pode exibir imagens, </w:t>
      </w:r>
      <w:r w:rsidRPr="40902FA1" w:rsidR="40902FA1">
        <w:rPr>
          <w:noProof w:val="0"/>
          <w:lang w:val="pt-BR"/>
        </w:rPr>
        <w:t>iframes</w:t>
      </w:r>
      <w:r w:rsidRPr="40902FA1" w:rsidR="40902FA1">
        <w:rPr>
          <w:noProof w:val="0"/>
          <w:lang w:val="pt-BR"/>
        </w:rPr>
        <w:t xml:space="preserve">, conteúdo em linha e vídeos com reprodução automática opcional para YouTube, </w:t>
      </w:r>
      <w:r w:rsidRPr="40902FA1" w:rsidR="40902FA1">
        <w:rPr>
          <w:noProof w:val="0"/>
          <w:lang w:val="pt-BR"/>
        </w:rPr>
        <w:t>Vimeo</w:t>
      </w:r>
      <w:r w:rsidRPr="40902FA1" w:rsidR="40902FA1">
        <w:rPr>
          <w:noProof w:val="0"/>
          <w:lang w:val="pt-BR"/>
        </w:rPr>
        <w:t xml:space="preserve"> e até vídeos auto alojados.</w:t>
      </w:r>
    </w:p>
    <w:p xmlns:wp14="http://schemas.microsoft.com/office/word/2010/wordml" w:rsidRPr="000637C3" w:rsidR="001A2E8F" w:rsidP="40902FA1" w:rsidRDefault="00EC0580" w14:paraId="5042889B" wp14:textId="1DB2FE2B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AOS (</w:t>
      </w:r>
      <w:proofErr w:type="spellStart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animate</w:t>
      </w:r>
      <w:proofErr w:type="spellEnd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 </w:t>
      </w:r>
      <w:proofErr w:type="spellStart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on</w:t>
      </w:r>
      <w:proofErr w:type="spellEnd"/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 scroll)</w:t>
      </w:r>
    </w:p>
    <w:p xmlns:wp14="http://schemas.microsoft.com/office/word/2010/wordml" w:rsidRPr="000637C3" w:rsidR="001A2E8F" w:rsidP="52D87EE7" w:rsidRDefault="00EC0580" w14:paraId="2D2EFD1D" wp14:textId="02CE0AE9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noProof w:val="0"/>
          <w:lang w:val="pt-BR"/>
        </w:rPr>
        <w:t>A ideia por detrás do AOS é simples: observe todos os elementos e as suas posições com base nas definições que lhes fornece. Depois adicione/remova a classe aos animais. Claro que, na prática, nem sempre é assim tão fácil, mas a ideia por detrás do AOS é tão simples como isso. Todos os aspectos da animação são tratados pelo CSS.</w:t>
      </w:r>
    </w:p>
    <w:p w:rsidR="40902FA1" w:rsidP="40902FA1" w:rsidRDefault="40902FA1" w14:paraId="20D45300" w14:textId="745356D2">
      <w:pPr>
        <w:pStyle w:val="ListNumber"/>
        <w:bidi w:val="0"/>
        <w:spacing w:before="0" w:beforeAutospacing="off" w:after="120" w:afterAutospacing="off" w:line="312" w:lineRule="auto"/>
        <w:ind w:left="360" w:right="0" w:hanging="36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 xml:space="preserve"> Github</w:t>
      </w:r>
    </w:p>
    <w:p w:rsidR="40902FA1" w:rsidP="40902FA1" w:rsidRDefault="40902FA1" w14:paraId="39AC631F" w14:textId="39A5EF7E">
      <w:pPr>
        <w:pStyle w:val="ListParagraph"/>
        <w:numPr>
          <w:ilvl w:val="0"/>
          <w:numId w:val="14"/>
        </w:numPr>
        <w:bidi w:val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O GitHub é um serviço baseado em nuvem que hospeda um sistema de controle de versão (VCS) chamado Git. Ele permite que os desenvolvedores colaborem e façam mudanças em projetos compartilhados enquanto mantêm um registro detalhado do seu progresso.</w:t>
      </w:r>
    </w:p>
    <w:p xmlns:wp14="http://schemas.microsoft.com/office/word/2010/wordml" w:rsidRPr="000637C3" w:rsidR="001A2E8F" w:rsidP="40902FA1" w:rsidRDefault="00EC0580" w14:paraId="35B02C02" wp14:textId="6206C51C">
      <w:pPr>
        <w:pStyle w:val="ListNumber"/>
        <w:spacing w:before="0" w:beforeAutospacing="off" w:after="120" w:afterAutospacing="off" w:line="312" w:lineRule="auto"/>
        <w:ind w:left="36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B1B1B"/>
          <w:sz w:val="24"/>
          <w:szCs w:val="24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pt-BR"/>
        </w:rPr>
        <w:t>Netlify</w:t>
      </w:r>
    </w:p>
    <w:p xmlns:wp14="http://schemas.microsoft.com/office/word/2010/wordml" w:rsidRPr="000637C3" w:rsidR="001A2E8F" w:rsidP="52D87EE7" w:rsidRDefault="00EC0580" w14:paraId="6DC1E70A" wp14:textId="5EA8A328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noProof w:val="0"/>
          <w:color w:val="5A5A5A" w:themeColor="text2" w:themeTint="FF" w:themeShade="FF"/>
          <w:sz w:val="22"/>
          <w:szCs w:val="22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A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Netlify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é uma empresa de computação em nuvem com sede em São Francisco que oferece hospedagem e serviços de 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back-end</w:t>
      </w: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 xml:space="preserve"> sem servidor para aplicativos da web e sites estáticos.</w:t>
      </w:r>
    </w:p>
    <w:p xmlns:wp14="http://schemas.microsoft.com/office/word/2010/wordml" w:rsidRPr="000637C3" w:rsidR="001A2E8F" w:rsidP="52D87EE7" w:rsidRDefault="00EC0580" w14:paraId="02BE0246" wp14:textId="1F1C64A2">
      <w:pPr>
        <w:pStyle w:val="ListNumber2"/>
        <w:bidi w:val="0"/>
        <w:rPr>
          <w:rFonts w:ascii="Trebuchet MS" w:hAnsi="Trebuchet MS" w:eastAsia="Trebuchet MS" w:cs="Trebuchet M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</w:pPr>
      <w:r w:rsidRPr="40902FA1" w:rsidR="40902F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pt-BR"/>
        </w:rPr>
        <w:t>A Netlify foi nossa escolha de hospedagem de nosso site: https://exodiastore.netlify.app/</w:t>
      </w:r>
    </w:p>
    <w:p xmlns:wp14="http://schemas.microsoft.com/office/word/2010/wordml" w:rsidRPr="000637C3" w:rsidR="001A2E8F" w:rsidP="40902FA1" w:rsidRDefault="00EC0580" w14:paraId="3FAD8509" wp14:textId="09359A15">
      <w:pPr>
        <w:pStyle w:val="Heading3"/>
        <w:bidi w:val="0"/>
        <w:spacing w:before="400" w:beforeAutospacing="off" w:after="60" w:afterAutospacing="off" w:line="312" w:lineRule="auto"/>
        <w:ind w:left="0" w:right="0"/>
        <w:jc w:val="left"/>
        <w:rPr>
          <w:rFonts w:ascii="Trebuchet MS" w:hAnsi="Trebuchet MS" w:eastAsia="方正姚体" w:cs="Arial" w:asciiTheme="majorAscii" w:hAnsiTheme="majorAscii" w:eastAsiaTheme="majorEastAsia" w:cstheme="majorBidi"/>
          <w:b w:val="1"/>
          <w:bCs w:val="1"/>
          <w:color w:val="006A89" w:themeColor="accent1" w:themeTint="FF" w:themeShade="FF"/>
          <w:sz w:val="36"/>
          <w:szCs w:val="36"/>
          <w:lang w:val="pt-BR" w:bidi="pt-BR"/>
        </w:rPr>
      </w:pPr>
      <w:r w:rsidRPr="40902FA1" w:rsidR="40902FA1">
        <w:rPr>
          <w:rFonts w:ascii="Trebuchet MS" w:hAnsi="Trebuchet MS" w:eastAsia="方正姚体" w:cs="Arial" w:asciiTheme="majorAscii" w:hAnsiTheme="majorAscii" w:eastAsiaTheme="majorEastAsia" w:cstheme="majorBidi"/>
          <w:b w:val="1"/>
          <w:bCs w:val="1"/>
          <w:color w:val="006A89" w:themeColor="accent1" w:themeTint="FF" w:themeShade="FF"/>
          <w:sz w:val="36"/>
          <w:szCs w:val="36"/>
          <w:lang w:val="pt-BR" w:bidi="pt-BR"/>
        </w:rPr>
        <w:t xml:space="preserve">Capturas da Tela Principal do software </w:t>
      </w:r>
    </w:p>
    <w:p xmlns:wp14="http://schemas.microsoft.com/office/word/2010/wordml" w:rsidRPr="000637C3" w:rsidR="001A2E8F" w:rsidP="52D87EE7" w:rsidRDefault="00EC0580" w14:paraId="74652F67" wp14:textId="176BBF8B">
      <w:pPr>
        <w:pStyle w:val="Normal"/>
      </w:pPr>
      <w:r>
        <w:drawing>
          <wp:inline xmlns:wp14="http://schemas.microsoft.com/office/word/2010/wordprocessingDrawing" wp14:editId="1974A55B" wp14:anchorId="0BD92813">
            <wp:extent cx="4572000" cy="2333625"/>
            <wp:effectExtent l="0" t="0" r="0" b="0"/>
            <wp:docPr id="1300712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04d9f5fb5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74151D48" w14:textId="48F1117E">
      <w:pPr>
        <w:pStyle w:val="Normal"/>
      </w:pPr>
    </w:p>
    <w:p w:rsidR="52D87EE7" w:rsidP="52D87EE7" w:rsidRDefault="52D87EE7" w14:paraId="73D3A123" w14:textId="56612E5F">
      <w:pPr>
        <w:pStyle w:val="Normal"/>
      </w:pPr>
      <w:r>
        <w:drawing>
          <wp:inline wp14:editId="4BFD31A6" wp14:anchorId="507EA525">
            <wp:extent cx="4572000" cy="2038350"/>
            <wp:effectExtent l="0" t="0" r="0" b="0"/>
            <wp:docPr id="210657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dc920ceaf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16EDCF56" w14:textId="66A829DF">
      <w:pPr>
        <w:pStyle w:val="Normal"/>
      </w:pPr>
    </w:p>
    <w:p w:rsidR="52D87EE7" w:rsidP="52D87EE7" w:rsidRDefault="52D87EE7" w14:paraId="6B446BFA" w14:textId="48562D19">
      <w:pPr>
        <w:pStyle w:val="Normal"/>
      </w:pPr>
      <w:r>
        <w:drawing>
          <wp:inline wp14:editId="1FE9CFBF" wp14:anchorId="57AE6A83">
            <wp:extent cx="4572000" cy="1876425"/>
            <wp:effectExtent l="0" t="0" r="0" b="0"/>
            <wp:docPr id="293078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2eb5e686f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33176D76" w14:textId="2506FFEE">
      <w:pPr>
        <w:pStyle w:val="Normal"/>
      </w:pPr>
    </w:p>
    <w:p w:rsidR="52D87EE7" w:rsidP="52D87EE7" w:rsidRDefault="52D87EE7" w14:paraId="74CA3EFF" w14:textId="058B3010">
      <w:pPr>
        <w:pStyle w:val="Normal"/>
      </w:pPr>
    </w:p>
    <w:p w:rsidR="52D87EE7" w:rsidP="52D87EE7" w:rsidRDefault="52D87EE7" w14:paraId="6F61919F" w14:textId="69D29A00">
      <w:pPr>
        <w:pStyle w:val="Normal"/>
      </w:pPr>
      <w:r>
        <w:drawing>
          <wp:inline wp14:editId="2B738763" wp14:anchorId="21C7677E">
            <wp:extent cx="4572000" cy="2324100"/>
            <wp:effectExtent l="0" t="0" r="0" b="0"/>
            <wp:docPr id="750665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77e857c48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52757081" w14:textId="422E0A59">
      <w:pPr>
        <w:pStyle w:val="Normal"/>
      </w:pPr>
      <w:r>
        <w:drawing>
          <wp:inline wp14:editId="4CE4198E" wp14:anchorId="44BEA713">
            <wp:extent cx="4572000" cy="2324100"/>
            <wp:effectExtent l="0" t="0" r="0" b="0"/>
            <wp:docPr id="1905854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168dfeea9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434CCB21" w14:textId="7390F9FE">
      <w:pPr>
        <w:pStyle w:val="Normal"/>
      </w:pPr>
    </w:p>
    <w:p w:rsidR="52D87EE7" w:rsidP="52D87EE7" w:rsidRDefault="52D87EE7" w14:paraId="7AE2E254" w14:textId="1ADBB131">
      <w:pPr>
        <w:pStyle w:val="Normal"/>
      </w:pPr>
      <w:r>
        <w:drawing>
          <wp:inline wp14:editId="5ABBB280" wp14:anchorId="57BCD1B9">
            <wp:extent cx="4572000" cy="2428875"/>
            <wp:effectExtent l="0" t="0" r="0" b="0"/>
            <wp:docPr id="1930894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ca75e39aa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87EE7" w:rsidP="52D87EE7" w:rsidRDefault="52D87EE7" w14:paraId="4508A943" w14:textId="6945CE2B">
      <w:pPr>
        <w:pStyle w:val="Normal"/>
      </w:pPr>
    </w:p>
    <w:p w:rsidR="40902FA1" w:rsidP="40902FA1" w:rsidRDefault="40902FA1" w14:paraId="3E20D49D" w14:textId="6DB337EE">
      <w:pPr>
        <w:pStyle w:val="Normal"/>
      </w:pPr>
    </w:p>
    <w:p w:rsidR="40902FA1" w:rsidP="40902FA1" w:rsidRDefault="40902FA1" w14:paraId="1789810F" w14:textId="13FFC909">
      <w:pPr>
        <w:pStyle w:val="Normal"/>
      </w:pPr>
    </w:p>
    <w:p w:rsidR="52D87EE7" w:rsidP="52D87EE7" w:rsidRDefault="52D87EE7" w14:paraId="7CB4E2B4" w14:textId="38715703">
      <w:pPr>
        <w:pStyle w:val="Normal"/>
      </w:pPr>
      <w:r w:rsidR="52D87EE7">
        <w:rPr/>
        <w:t xml:space="preserve">Referência bibliográfica: </w:t>
      </w:r>
    </w:p>
    <w:p w:rsidR="52D87EE7" w:rsidP="52D87EE7" w:rsidRDefault="52D87EE7" w14:paraId="59783DD2" w14:textId="09DB16F1">
      <w:pPr>
        <w:pStyle w:val="Normal"/>
      </w:pPr>
      <w:hyperlink r:id="R26160f33ddc241d6">
        <w:r w:rsidRPr="52D87EE7" w:rsidR="52D87EE7">
          <w:rPr>
            <w:rStyle w:val="Hyperlink"/>
          </w:rPr>
          <w:t>https://developer.mozilla.org/pt-BR/docs/Web/JavaScript</w:t>
        </w:r>
      </w:hyperlink>
    </w:p>
    <w:p w:rsidR="40902FA1" w:rsidP="40902FA1" w:rsidRDefault="40902FA1" w14:paraId="729F477B" w14:textId="7A2F8A00">
      <w:pPr>
        <w:pStyle w:val="Normal"/>
      </w:pPr>
      <w:hyperlink r:id="R5a20f316806f47f0">
        <w:r w:rsidRPr="40902FA1" w:rsidR="40902FA1">
          <w:rPr>
            <w:rStyle w:val="Hyperlink"/>
          </w:rPr>
          <w:t>https://developer.mozilla.org/pt-BR/docs/Web/HTML</w:t>
        </w:r>
      </w:hyperlink>
    </w:p>
    <w:p w:rsidR="40902FA1" w:rsidP="40902FA1" w:rsidRDefault="40902FA1" w14:paraId="2F59B9F4" w14:textId="505FB764">
      <w:pPr>
        <w:pStyle w:val="Normal"/>
      </w:pPr>
      <w:hyperlink r:id="Rc5ebbca1fd6e4ff1">
        <w:r w:rsidRPr="40902FA1" w:rsidR="40902FA1">
          <w:rPr>
            <w:rStyle w:val="Hyperlink"/>
          </w:rPr>
          <w:t>https://developer.mozilla.org/pt-BR/docs/Web/CSS</w:t>
        </w:r>
      </w:hyperlink>
    </w:p>
    <w:p w:rsidR="52D87EE7" w:rsidP="52D87EE7" w:rsidRDefault="52D87EE7" w14:paraId="0B15996A" w14:textId="3AB37D73">
      <w:pPr>
        <w:pStyle w:val="Normal"/>
      </w:pPr>
      <w:hyperlink r:id="Rbecd70e63a514572">
        <w:r w:rsidRPr="52D87EE7" w:rsidR="52D87EE7">
          <w:rPr>
            <w:rStyle w:val="Hyperlink"/>
          </w:rPr>
          <w:t>https://biati-digital.github.io/glightbox/</w:t>
        </w:r>
      </w:hyperlink>
    </w:p>
    <w:p w:rsidR="52D87EE7" w:rsidP="52D87EE7" w:rsidRDefault="52D87EE7" w14:paraId="2F5E2CB3" w14:textId="54371702">
      <w:pPr>
        <w:pStyle w:val="Normal"/>
      </w:pPr>
      <w:hyperlink r:id="R046ac8a7e95b40c6">
        <w:r w:rsidRPr="52D87EE7" w:rsidR="52D87EE7">
          <w:rPr>
            <w:rStyle w:val="Hyperlink"/>
          </w:rPr>
          <w:t>https://github.com/michalsnik/aos</w:t>
        </w:r>
      </w:hyperlink>
    </w:p>
    <w:p w:rsidR="52D87EE7" w:rsidP="52D87EE7" w:rsidRDefault="52D87EE7" w14:paraId="0B049B04" w14:textId="3AA59F5A">
      <w:pPr>
        <w:pStyle w:val="Normal"/>
      </w:pPr>
      <w:hyperlink r:id="R9bc3158030b84318">
        <w:r w:rsidRPr="52D87EE7" w:rsidR="52D87EE7">
          <w:rPr>
            <w:rStyle w:val="Hyperlink"/>
          </w:rPr>
          <w:t>https://getbootstrap.com.br/</w:t>
        </w:r>
      </w:hyperlink>
    </w:p>
    <w:p w:rsidR="52D87EE7" w:rsidP="52D87EE7" w:rsidRDefault="52D87EE7" w14:paraId="38895E65" w14:textId="07CC403D">
      <w:pPr>
        <w:pStyle w:val="Normal"/>
      </w:pPr>
      <w:hyperlink r:id="R9a1c927f129c4e56">
        <w:r w:rsidRPr="40902FA1" w:rsidR="40902FA1">
          <w:rPr>
            <w:rStyle w:val="Hyperlink"/>
          </w:rPr>
          <w:t>https://www.videosoftdev.com/pt</w:t>
        </w:r>
      </w:hyperlink>
    </w:p>
    <w:p w:rsidR="40902FA1" w:rsidP="40902FA1" w:rsidRDefault="40902FA1" w14:paraId="17493E7A" w14:textId="57C3DA59">
      <w:pPr>
        <w:pStyle w:val="Normal"/>
      </w:pPr>
      <w:hyperlink w:anchor=":~:text=O%20que%20%C3%A9%20o%20Photoshop,v%C3%ADdeo%20e%20an%C3%A1lise%20de%20imagem" r:id="R444ae219e05c4d0f">
        <w:r w:rsidRPr="40902FA1" w:rsidR="40902FA1">
          <w:rPr>
            <w:rStyle w:val="Hyperlink"/>
          </w:rPr>
          <w:t>https://helpx.adobe.com/br/photoshop/faq.html#:~:text=O%20que%20%C3%A9%20o%20Photoshop,v%C3%ADdeo%20e%20an%C3%A1lise%20de%20imagem</w:t>
        </w:r>
      </w:hyperlink>
      <w:r w:rsidR="40902FA1">
        <w:rPr/>
        <w:t>.</w:t>
      </w:r>
    </w:p>
    <w:p w:rsidR="40902FA1" w:rsidP="40902FA1" w:rsidRDefault="40902FA1" w14:paraId="4D6E92E7" w14:textId="1CC70AB7">
      <w:pPr>
        <w:pStyle w:val="Normal"/>
      </w:pPr>
    </w:p>
    <w:p w:rsidR="52D87EE7" w:rsidP="52D87EE7" w:rsidRDefault="52D87EE7" w14:paraId="7CC2BC67" w14:textId="56427EBF">
      <w:pPr>
        <w:pStyle w:val="Normal"/>
      </w:pPr>
    </w:p>
    <w:p w:rsidR="52D87EE7" w:rsidP="52D87EE7" w:rsidRDefault="52D87EE7" w14:paraId="622AB584" w14:textId="388909F2">
      <w:pPr>
        <w:pStyle w:val="Normal"/>
      </w:pPr>
    </w:p>
    <w:sectPr w:rsidRPr="000637C3" w:rsidR="001A2E8F" w:rsidSect="00A5335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orient="portrait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0B4AE9" w:rsidRDefault="000B4AE9" w14:paraId="02EB378F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0B4AE9" w:rsidRDefault="000B4AE9" w14:paraId="6A05A80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C1BE5" w:rsidRDefault="001C1BE5" w14:paraId="0D0B940D" wp14:textId="77777777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5628190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441033" w:rsidRDefault="00171E9D" w14:paraId="2903CBC8" wp14:textId="77777777">
        <w:pPr>
          <w:pStyle w:val="Footer"/>
        </w:pPr>
        <w:r>
          <w:rPr>
            <w:lang w:val="pt-BR" w:bidi="pt-BR"/>
          </w:rPr>
          <w:fldChar w:fldCharType="begin"/>
        </w:r>
        <w:r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 w:rsidR="000637C3">
          <w:rPr>
            <w:noProof/>
            <w:lang w:val="pt-BR" w:bidi="pt-BR"/>
          </w:rPr>
          <w:t>2</w:t>
        </w:r>
        <w:r>
          <w:rPr>
            <w:lang w:val="pt-BR" w:bidi="pt-BR"/>
          </w:rPr>
          <w:fldChar w:fldCharType="end"/>
        </w:r>
      </w:p>
    </w:sdtContent>
  </w:sdt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C1BE5" w:rsidRDefault="001C1BE5" w14:paraId="5DAB6C7B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0B4AE9" w:rsidRDefault="000B4AE9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0B4AE9" w:rsidRDefault="000B4AE9" w14:paraId="72A3D3EC" wp14:textId="77777777">
      <w:pPr>
        <w:spacing w:after="0" w:line="240" w:lineRule="auto"/>
      </w:pPr>
      <w:r>
        <w:continuationSeparator/>
      </w:r>
    </w:p>
  </w:footnote>
</w:footnotes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C1BE5" w:rsidRDefault="001C1BE5" w14:paraId="0A37501D" wp14:textId="77777777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C1BE5" w:rsidRDefault="001C1BE5" w14:paraId="672A6659" wp14:textId="77777777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xmlns:wp14="http://schemas.microsoft.com/office/word/2010/wordml" w:rsidR="001C1BE5" w:rsidP="40902FA1" w:rsidRDefault="001C1BE5" w14:paraId="5A39BBE3" wp14:textId="04837932">
    <w:pPr>
      <w:pStyle w:val="Header"/>
      <w:rPr>
        <w:rFonts w:ascii="Trebuchet MS" w:hAnsi="Trebuchet MS" w:eastAsia="方正姚体" w:cs="Arial"/>
        <w:b w:val="1"/>
        <w:bCs w:val="1"/>
        <w:color w:val="006A89" w:themeColor="accent1" w:themeTint="FF" w:themeShade="FF"/>
        <w:sz w:val="52"/>
        <w:szCs w:val="52"/>
      </w:rPr>
    </w:pPr>
    <w:r>
      <w:drawing>
        <wp:inline xmlns:wp14="http://schemas.microsoft.com/office/word/2010/wordprocessingDrawing" wp14:editId="31D3CAD3" wp14:anchorId="1B7BC423">
          <wp:extent cx="1038225" cy="1038225"/>
          <wp:effectExtent l="0" t="0" r="0" b="0"/>
          <wp:docPr id="1141151943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177e93ea14824c14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40902FA1">
      <w:rPr/>
      <w:t xml:space="preserve">                             </w:t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095395858" textId="29847104" start="17" length="4" invalidationStart="17" invalidationLength="4" id="QvOwQ0Op"/>
    <int:WordHash hashCode="PE4O7CCJXA22hc" id="13d1wmgW"/>
    <int:WordHash hashCode="zEj0+j8kWtzKeB" id="QROcCNdI"/>
    <int:WordHash hashCode="DMZqYOYNkiD+wx" id="7xOeQoZ0"/>
    <int:WordHash hashCode="m1Lt1p/4NsJcsR" id="cYV2xEKq"/>
    <int:WordHash hashCode="eT10616PYs2vU5" id="XOmjxuN4"/>
    <int:WordHash hashCode="b3H8gJMUgmswTW" id="wngjnjCf"/>
    <int:WordHash hashCode="dt4dGQ1UjKY96r" id="8iO6sjT7"/>
    <int:WordHash hashCode="JuyNAPtrVUZrOh" id="rpCDuxbM"/>
    <int:WordHash hashCode="/1PHi0+Lry6Vyk" id="l3/qSo+Z"/>
    <int:WordHash hashCode="tuE61T2OxBsDTE" id="sD5TpIvB"/>
    <int:WordHash hashCode="PHHMmdL8HBKj0+" id="GhMRBZ+P"/>
    <int:WordHash hashCode="dZczqs/fRxK34A" id="jIZ4RHd7"/>
    <int:WordHash hashCode="j0V/mMOT19uW83" id="9CeAPMd1"/>
    <int:WordHash hashCode="XXRjzZ/kIJDzQ3" id="ku69JcM+"/>
    <int:WordHash hashCode="byq5Y7WlHRVdaa" id="b3m7AK+m"/>
    <int:WordHash hashCode="7bY38tq6UAuf7a" id="NLObdIdd"/>
    <int:WordHash hashCode="5vsGIQ+vwC/XR5" id="mu2px5mJ"/>
    <int:WordHash hashCode="Ldsz4pNbzjhii9" id="MQxGcqbl"/>
    <int:WordHash hashCode="KuQY9FJjn/n3LW" id="WHJdfPuD"/>
    <int:WordHash hashCode="RvGgvVWSovkkTK" id="/w7/rK/s"/>
    <int:WordHash hashCode="K4b2JBZiRwqJYw" id="m98Zgsf3"/>
    <int:WordHash hashCode="zV6sxtgH/2IEo1" id="E2UKPYuV"/>
    <int:WordHash hashCode="YcmysX23eieEG7" id="rKfxtA1A"/>
    <int:WordHash hashCode="I0VxKbhx1pCjtN" id="ve2LEQUV"/>
    <int:WordHash hashCode="AvQvIW3t19fg0B" id="4QNWrGg0"/>
    <int:WordHash hashCode="on3mqhdoWB9Y5L" id="sjjMPEgR"/>
    <int:WordHash hashCode="qk74DOmmoUoJ71" id="fWAw4Ycl"/>
    <int:WordHash hashCode="P2c/Ko4KrLbQ+k" id="i+FT77HQ"/>
    <int:WordHash hashCode="jFBpAYLHbg+lk8" id="OPhefpMu"/>
    <int:WordHash hashCode="A5971rxsbmU1WH" id="C+JhOYQe"/>
    <int:WordHash hashCode="l6KvcA5XxHm1FH" id="lOU75Acc"/>
    <int:WordHash hashCode="ajq9m29I/rvNaj" id="86wAK6DK"/>
    <int:WordHash hashCode="LCzGBjnn8fhqea" id="0to9Nx7J"/>
    <int:WordHash hashCode="cJ7JLpH0E2cgE7" id="X8UvRAHp"/>
    <int:WordHash hashCode="dO+fm2EgEOmuAV" id="ESJp3oDL"/>
    <int:WordHash hashCode="3vTuQ95ZKZPlIN" id="5EtwNlC+"/>
    <int:WordHash hashCode="vkQxvsoe01LGnF" id="axD7WV/8"/>
    <int:WordHash hashCode="eHJWzEHoLgC7pr" id="R/ldpys0"/>
    <int:WordHash hashCode="/7r1jxIxYo+awq" id="z8yqqsnK"/>
    <int:WordHash hashCode="T/iKrdvSCdgCaS" id="NxGnCHWX"/>
  </int:Manifest>
  <int:Observations>
    <int:Content id="QvOwQ0Op">
      <int:Rejection type="LegacyProofing"/>
    </int:Content>
    <int:Content id="13d1wmgW">
      <int:Rejection type="LegacyProofing"/>
    </int:Content>
    <int:Content id="QROcCNdI">
      <int:Rejection type="LegacyProofing"/>
    </int:Content>
    <int:Content id="7xOeQoZ0">
      <int:Rejection type="LegacyProofing"/>
    </int:Content>
    <int:Content id="cYV2xEKq">
      <int:Rejection type="LegacyProofing"/>
    </int:Content>
    <int:Content id="XOmjxuN4">
      <int:Rejection type="LegacyProofing"/>
    </int:Content>
    <int:Content id="wngjnjCf">
      <int:Rejection type="LegacyProofing"/>
    </int:Content>
    <int:Content id="8iO6sjT7">
      <int:Rejection type="LegacyProofing"/>
    </int:Content>
    <int:Content id="rpCDuxbM">
      <int:Rejection type="LegacyProofing"/>
    </int:Content>
    <int:Content id="l3/qSo+Z">
      <int:Rejection type="LegacyProofing"/>
    </int:Content>
    <int:Content id="sD5TpIvB">
      <int:Rejection type="LegacyProofing"/>
    </int:Content>
    <int:Content id="GhMRBZ+P">
      <int:Rejection type="LegacyProofing"/>
    </int:Content>
    <int:Content id="jIZ4RHd7">
      <int:Rejection type="LegacyProofing"/>
    </int:Content>
    <int:Content id="9CeAPMd1">
      <int:Rejection type="LegacyProofing"/>
    </int:Content>
    <int:Content id="ku69JcM+">
      <int:Rejection type="LegacyProofing"/>
    </int:Content>
    <int:Content id="b3m7AK+m">
      <int:Rejection type="LegacyProofing"/>
    </int:Content>
    <int:Content id="NLObdIdd">
      <int:Rejection type="LegacyProofing"/>
    </int:Content>
    <int:Content id="mu2px5mJ">
      <int:Rejection type="LegacyProofing"/>
    </int:Content>
    <int:Content id="MQxGcqbl">
      <int:Rejection type="LegacyProofing"/>
    </int:Content>
    <int:Content id="WHJdfPuD">
      <int:Rejection type="LegacyProofing"/>
    </int:Content>
    <int:Content id="/w7/rK/s">
      <int:Rejection type="LegacyProofing"/>
    </int:Content>
    <int:Content id="m98Zgsf3">
      <int:Rejection type="LegacyProofing"/>
    </int:Content>
    <int:Content id="E2UKPYuV">
      <int:Rejection type="LegacyProofing"/>
    </int:Content>
    <int:Content id="rKfxtA1A">
      <int:Rejection type="LegacyProofing"/>
    </int:Content>
    <int:Content id="ve2LEQUV">
      <int:Rejection type="LegacyProofing"/>
    </int:Content>
    <int:Content id="4QNWrGg0">
      <int:Rejection type="LegacyProofing"/>
    </int:Content>
    <int:Content id="sjjMPEgR">
      <int:Rejection type="LegacyProofing"/>
    </int:Content>
    <int:Content id="fWAw4Ycl">
      <int:Rejection type="LegacyProofing"/>
    </int:Content>
    <int:Content id="i+FT77HQ">
      <int:Rejection type="LegacyProofing"/>
    </int:Content>
    <int:Content id="OPhefpMu">
      <int:Rejection type="LegacyProofing"/>
    </int:Content>
    <int:Content id="C+JhOYQe">
      <int:Rejection type="LegacyProofing"/>
    </int:Content>
    <int:Content id="lOU75Acc">
      <int:Rejection type="LegacyProofing"/>
    </int:Content>
    <int:Content id="86wAK6DK">
      <int:Rejection type="LegacyProofing"/>
    </int:Content>
    <int:Content id="0to9Nx7J">
      <int:Rejection type="LegacyProofing"/>
    </int:Content>
    <int:Content id="X8UvRAHp">
      <int:Rejection type="LegacyProofing"/>
    </int:Content>
    <int:Content id="ESJp3oDL">
      <int:Rejection type="LegacyProofing"/>
    </int:Content>
    <int:Content id="5EtwNlC+">
      <int:Rejection type="LegacyProofing"/>
    </int:Content>
    <int:Content id="axD7WV/8">
      <int:Rejection type="LegacyProofing"/>
    </int:Content>
    <int:Content id="R/ldpys0">
      <int:Rejection type="LegacyProofing"/>
    </int:Content>
    <int:Content id="z8yqqsnK">
      <int:Rejection type="LegacyProofing"/>
    </int:Content>
    <int:Content id="NxGnCHW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9A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440608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5492DD3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E15AF2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526A4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659A5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11797E1C"/>
    <w:multiLevelType w:val="hybridMultilevel"/>
    <w:tmpl w:val="66567920"/>
    <w:numStyleLink w:val="Listaderelatrios"/>
  </w:abstractNum>
  <w:abstractNum w:abstractNumId="11" w15:restartNumberingAfterBreak="0">
    <w:nsid w:val="7EDF04B5"/>
    <w:multiLevelType w:val="multilevel"/>
    <w:tmpl w:val="66567920"/>
    <w:styleLink w:val="Listaderelatrios"/>
    <w:lvl w:ilvl="0">
      <w:start w:val="1"/>
      <w:numFmt w:val="decimal"/>
      <w:pStyle w:val="ListNumber"/>
      <w:lvlText w:val="%1."/>
      <w:lvlJc w:val="left"/>
      <w:pPr>
        <w:ind w:left="360" w:hanging="360"/>
      </w:pPr>
      <w:rPr/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/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/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/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4">
    <w:abstractNumId w:val="13"/>
  </w:num>
  <w:num w:numId="13">
    <w:abstractNumId w:val="12"/>
  </w: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60"/>
  <w:attachedTemplate r:id="rId1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AE9"/>
    <w:rsid w:val="000637C3"/>
    <w:rsid w:val="00097E38"/>
    <w:rsid w:val="000B4AE9"/>
    <w:rsid w:val="00171E9D"/>
    <w:rsid w:val="001A2E8F"/>
    <w:rsid w:val="001C1BE5"/>
    <w:rsid w:val="002A50C5"/>
    <w:rsid w:val="00412657"/>
    <w:rsid w:val="00441033"/>
    <w:rsid w:val="00781867"/>
    <w:rsid w:val="00854A83"/>
    <w:rsid w:val="00865F56"/>
    <w:rsid w:val="008A5FFA"/>
    <w:rsid w:val="008F39D5"/>
    <w:rsid w:val="00A53351"/>
    <w:rsid w:val="00BB3AD3"/>
    <w:rsid w:val="00BC2D16"/>
    <w:rsid w:val="00CF0404"/>
    <w:rsid w:val="00DB2FC6"/>
    <w:rsid w:val="00EC0580"/>
    <w:rsid w:val="00EF379B"/>
    <w:rsid w:val="00F038EE"/>
    <w:rsid w:val="00F90538"/>
    <w:rsid w:val="00FE5D4E"/>
    <w:rsid w:val="40902FA1"/>
    <w:rsid w:val="4E2670A2"/>
    <w:rsid w:val="52D8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2670A2"/>
  <w15:chartTrackingRefBased/>
  <w15:docId w15:val="{F25A4450-44E0-4393-862B-7747CE98D7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color w:val="5A5A5A" w:themeColor="text2"/>
        <w:sz w:val="22"/>
        <w:szCs w:val="22"/>
        <w:lang w:val="pt-PT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A5FF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hAnsiTheme="majorHAnsi" w:eastAsiaTheme="majorEastAsia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hAnsiTheme="majorHAnsi" w:eastAsiaTheme="majorEastAsia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hAnsiTheme="majorHAnsi" w:eastAsiaTheme="majorEastAsia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after="60"/>
      <w:outlineLvl w:val="3"/>
    </w:pPr>
    <w:rPr>
      <w:rFonts w:asciiTheme="majorHAnsi" w:hAnsiTheme="majorHAnsi"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hAnsiTheme="majorHAnsi" w:eastAsiaTheme="majorEastAsia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hAnsiTheme="majorHAnsi" w:eastAsiaTheme="majorEastAsia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hAnsiTheme="majorHAnsi" w:eastAsiaTheme="majorEastAsia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Cs/>
      <w:color w:val="006A89" w:themeColor="accent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hAnsiTheme="majorHAnsi" w:eastAsiaTheme="majorEastAsia" w:cstheme="majorBidi"/>
      <w:b/>
      <w:color w:val="006A89" w:themeColor="accent1"/>
      <w:spacing w:val="-10"/>
      <w:kern w:val="28"/>
      <w:sz w:val="52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color w:val="006A89" w:themeColor="accent1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sz w:val="3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b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006A89" w:themeColor="accent1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styleId="QuoteChar" w:customStyle="1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styleId="Listaderelatrios" w:customStyle="1">
    <w:name w:val="Lista de relatórios"/>
    <w:uiPriority w:val="99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CF0404"/>
    <w:pPr>
      <w:spacing w:after="0" w:line="240" w:lineRule="auto"/>
      <w:jc w:val="right"/>
    </w:pPr>
    <w:rPr>
      <w:color w:val="616161" w:themeColor="accent3" w:themeShade="80"/>
    </w:rPr>
  </w:style>
  <w:style w:type="character" w:styleId="FooterChar" w:customStyle="1">
    <w:name w:val="Footer Char"/>
    <w:basedOn w:val="DefaultParagraphFont"/>
    <w:link w:val="Footer"/>
    <w:uiPriority w:val="99"/>
    <w:rsid w:val="00CF0404"/>
    <w:rPr>
      <w:color w:val="616161" w:themeColor="accent3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006A89" w:themeColor="accent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A2E8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E8F"/>
    <w:pPr>
      <w:spacing w:line="240" w:lineRule="auto"/>
    </w:pPr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1A2E8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E8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1A2E8F"/>
    <w:rPr>
      <w:b/>
      <w:bC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A2E8F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A2E8F"/>
  </w:style>
  <w:style w:type="paragraph" w:styleId="BlockText">
    <w:name w:val="Block Text"/>
    <w:basedOn w:val="Normal"/>
    <w:uiPriority w:val="99"/>
    <w:semiHidden/>
    <w:unhideWhenUsed/>
    <w:rsid w:val="001A2E8F"/>
    <w:pPr>
      <w:pBdr>
        <w:top w:val="single" w:color="006A89" w:themeColor="accent1" w:sz="2" w:space="10" w:shadow="1" w:frame="1"/>
        <w:left w:val="single" w:color="006A89" w:themeColor="accent1" w:sz="2" w:space="10" w:shadow="1" w:frame="1"/>
        <w:bottom w:val="single" w:color="006A89" w:themeColor="accent1" w:sz="2" w:space="10" w:shadow="1" w:frame="1"/>
        <w:right w:val="single" w:color="006A89" w:themeColor="accent1" w:sz="2" w:space="10" w:shadow="1" w:frame="1"/>
      </w:pBdr>
      <w:ind w:left="1152" w:right="1152"/>
    </w:pPr>
    <w:rPr>
      <w:rFonts w:eastAsiaTheme="minorEastAsia"/>
      <w:i/>
      <w:iCs/>
      <w:color w:val="006A8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A2E8F"/>
  </w:style>
  <w:style w:type="character" w:styleId="BodyTextChar" w:customStyle="1">
    <w:name w:val="Body Text Char"/>
    <w:basedOn w:val="DefaultParagraphFont"/>
    <w:link w:val="BodyText"/>
    <w:uiPriority w:val="99"/>
    <w:semiHidden/>
    <w:rsid w:val="001A2E8F"/>
  </w:style>
  <w:style w:type="paragraph" w:styleId="BodyText2">
    <w:name w:val="Body Text 2"/>
    <w:basedOn w:val="Normal"/>
    <w:link w:val="BodyText2Char"/>
    <w:uiPriority w:val="99"/>
    <w:semiHidden/>
    <w:unhideWhenUsed/>
    <w:rsid w:val="001A2E8F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1A2E8F"/>
  </w:style>
  <w:style w:type="paragraph" w:styleId="BodyText3">
    <w:name w:val="Body Text 3"/>
    <w:basedOn w:val="Normal"/>
    <w:link w:val="BodyText3Char"/>
    <w:uiPriority w:val="99"/>
    <w:semiHidden/>
    <w:unhideWhenUsed/>
    <w:rsid w:val="001A2E8F"/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1A2E8F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A2E8F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1A2E8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A2E8F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1A2E8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A2E8F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1A2E8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A2E8F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1A2E8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A2E8F"/>
    <w:pPr>
      <w:ind w:left="283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1A2E8F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1A2E8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2E8F"/>
    <w:pPr>
      <w:spacing w:after="200"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A2E8F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1A2E8F"/>
  </w:style>
  <w:style w:type="table" w:styleId="ColorfulGrid">
    <w:name w:val="Colorful Grid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4EEFF" w:themeFill="accent1" w:themeFillTint="33"/>
    </w:tcPr>
    <w:tblStylePr w:type="firstRow">
      <w:rPr>
        <w:b/>
        <w:bCs/>
      </w:rPr>
      <w:tblPr/>
      <w:tcPr>
        <w:shd w:val="clear" w:color="auto" w:fill="69D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D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4F66" w:themeFill="accent1" w:themeFillShade="BF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FE6F5" w:themeFill="accent2" w:themeFillTint="33"/>
    </w:tcPr>
    <w:tblStylePr w:type="firstRow">
      <w:rPr>
        <w:b/>
        <w:bCs/>
      </w:rPr>
      <w:tblPr/>
      <w:tcPr>
        <w:shd w:val="clear" w:color="auto" w:fill="A0CE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0CE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8B" w:themeFill="accent2" w:themeFillShade="BF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3F3" w:themeFill="accent3" w:themeFillTint="33"/>
    </w:tcPr>
    <w:tblStylePr w:type="firstRow">
      <w:rPr>
        <w:b/>
        <w:bCs/>
      </w:rPr>
      <w:tblPr/>
      <w:tcPr>
        <w:shd w:val="clear" w:color="auto" w:fill="E7E7E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3" w:themeFillShade="BF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9FAC8" w:themeFill="accent5" w:themeFillTint="33"/>
    </w:tcPr>
    <w:tblStylePr w:type="firstRow">
      <w:rPr>
        <w:b/>
        <w:bCs/>
      </w:rPr>
      <w:tblPr/>
      <w:tcPr>
        <w:shd w:val="clear" w:color="auto" w:fill="D3F59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3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E6795" w:themeFill="accent2" w:themeFillShade="CC"/>
      </w:tcPr>
    </w:tblStylePr>
    <w:tblStylePr w:type="lastRow">
      <w:rPr>
        <w:b/>
        <w:bCs/>
        <w:color w:val="1E6795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3" w:themeFillShade="CC"/>
      </w:tcPr>
    </w:tblStylePr>
    <w:tblStylePr w:type="lastRow">
      <w:rPr>
        <w:b/>
        <w:bCs/>
        <w:color w:val="9C9C9C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D9F0D" w:themeFill="accent5" w:themeFillShade="CC"/>
      </w:tcPr>
    </w:tblStylePr>
    <w:tblStylePr w:type="lastRow">
      <w:rPr>
        <w:b/>
        <w:bCs/>
        <w:color w:val="6D9F0D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006A89" w:themeColor="accent1" w:sz="4" w:space="0"/>
        <w:bottom w:val="single" w:color="006A89" w:themeColor="accent1" w:sz="4" w:space="0"/>
        <w:right w:val="single" w:color="006A89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A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3F5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3F52" w:themeColor="accent1" w:themeShade="99" w:sz="4" w:space="0"/>
          <w:insideV w:val="nil"/>
        </w:tcBorders>
        <w:shd w:val="clear" w:color="auto" w:fill="003F5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52" w:themeFill="accent1" w:themeFillShade="99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45D4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24" w:space="0"/>
        <w:left w:val="single" w:color="2682BB" w:themeColor="accent2" w:sz="4" w:space="0"/>
        <w:bottom w:val="single" w:color="2682BB" w:themeColor="accent2" w:sz="4" w:space="0"/>
        <w:right w:val="single" w:color="2682BB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3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64D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64D70" w:themeColor="accent2" w:themeShade="99" w:sz="4" w:space="0"/>
          <w:insideV w:val="nil"/>
        </w:tcBorders>
        <w:shd w:val="clear" w:color="auto" w:fill="164D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D70" w:themeFill="accent2" w:themeFillShade="99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88C2E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24" w:space="0"/>
        <w:left w:val="single" w:color="C3C3C3" w:themeColor="accent3" w:sz="4" w:space="0"/>
        <w:bottom w:val="single" w:color="C3C3C3" w:themeColor="accent3" w:sz="4" w:space="0"/>
        <w:right w:val="single" w:color="C3C3C3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57575" w:themeColor="accent3" w:themeShade="99" w:sz="4" w:space="0"/>
          <w:insideV w:val="nil"/>
        </w:tcBorders>
        <w:shd w:val="clear" w:color="auto" w:fill="7575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3" w:themeFillShade="99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3" w:sz="2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655A" w:themeColor="accent4" w:themeShade="99" w:sz="4" w:space="0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24" w:space="0"/>
        <w:left w:val="single" w:color="89C711" w:themeColor="accent5" w:sz="4" w:space="0"/>
        <w:bottom w:val="single" w:color="89C711" w:themeColor="accent5" w:sz="4" w:space="0"/>
        <w:right w:val="single" w:color="89C711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CE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1770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1770A" w:themeColor="accent5" w:themeShade="99" w:sz="4" w:space="0"/>
          <w:insideV w:val="nil"/>
        </w:tcBorders>
        <w:shd w:val="clear" w:color="auto" w:fill="51770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5" w:themeFillShade="99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C9F37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9C711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9C71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2A5C" w:themeColor="accent6" w:themeShade="99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344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4F6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340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C618B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8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620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6940C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A2E8F"/>
  </w:style>
  <w:style w:type="character" w:styleId="DateChar" w:customStyle="1">
    <w:name w:val="Date Char"/>
    <w:basedOn w:val="DefaultParagraphFont"/>
    <w:link w:val="Date"/>
    <w:uiPriority w:val="99"/>
    <w:semiHidden/>
    <w:rsid w:val="001A2E8F"/>
  </w:style>
  <w:style w:type="paragraph" w:styleId="DocumentMap">
    <w:name w:val="Document Map"/>
    <w:basedOn w:val="Normal"/>
    <w:link w:val="DocumentMapChar"/>
    <w:uiPriority w:val="99"/>
    <w:semiHidden/>
    <w:unhideWhenUsed/>
    <w:rsid w:val="001A2E8F"/>
    <w:pPr>
      <w:spacing w:after="0" w:line="240" w:lineRule="auto"/>
    </w:pPr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1A2E8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A2E8F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1A2E8F"/>
  </w:style>
  <w:style w:type="character" w:styleId="Emphasis">
    <w:name w:val="Emphasis"/>
    <w:basedOn w:val="DefaultParagraphFont"/>
    <w:uiPriority w:val="20"/>
    <w:semiHidden/>
    <w:unhideWhenUsed/>
    <w:qFormat/>
    <w:rsid w:val="001A2E8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1A2E8F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A2E8F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A2E8F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1A2E8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2E8F"/>
    <w:pPr>
      <w:spacing w:after="0"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1A2E8F"/>
    <w:rPr>
      <w:szCs w:val="20"/>
    </w:rPr>
  </w:style>
  <w:style w:type="table" w:styleId="GridTable1Light">
    <w:name w:val="Grid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69DDFF" w:themeColor="accent1" w:themeTint="66" w:sz="4" w:space="0"/>
        <w:left w:val="single" w:color="69DDFF" w:themeColor="accent1" w:themeTint="66" w:sz="4" w:space="0"/>
        <w:bottom w:val="single" w:color="69DDFF" w:themeColor="accent1" w:themeTint="66" w:sz="4" w:space="0"/>
        <w:right w:val="single" w:color="69DDFF" w:themeColor="accent1" w:themeTint="66" w:sz="4" w:space="0"/>
        <w:insideH w:val="single" w:color="69DDFF" w:themeColor="accent1" w:themeTint="66" w:sz="4" w:space="0"/>
        <w:insideV w:val="single" w:color="69DDFF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1FCCFF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A0CEEB" w:themeColor="accent2" w:themeTint="66" w:sz="4" w:space="0"/>
        <w:left w:val="single" w:color="A0CEEB" w:themeColor="accent2" w:themeTint="66" w:sz="4" w:space="0"/>
        <w:bottom w:val="single" w:color="A0CEEB" w:themeColor="accent2" w:themeTint="66" w:sz="4" w:space="0"/>
        <w:right w:val="single" w:color="A0CEEB" w:themeColor="accent2" w:themeTint="66" w:sz="4" w:space="0"/>
        <w:insideH w:val="single" w:color="A0CEEB" w:themeColor="accent2" w:themeTint="66" w:sz="4" w:space="0"/>
        <w:insideV w:val="single" w:color="A0CEEB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70B6E2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E7E7E7" w:themeColor="accent3" w:themeTint="66" w:sz="4" w:space="0"/>
        <w:left w:val="single" w:color="E7E7E7" w:themeColor="accent3" w:themeTint="66" w:sz="4" w:space="0"/>
        <w:bottom w:val="single" w:color="E7E7E7" w:themeColor="accent3" w:themeTint="66" w:sz="4" w:space="0"/>
        <w:right w:val="single" w:color="E7E7E7" w:themeColor="accent3" w:themeTint="66" w:sz="4" w:space="0"/>
        <w:insideH w:val="single" w:color="E7E7E7" w:themeColor="accent3" w:themeTint="66" w:sz="4" w:space="0"/>
        <w:insideV w:val="single" w:color="E7E7E7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76FFEF" w:themeColor="accent4" w:themeTint="66" w:sz="4" w:space="0"/>
        <w:left w:val="single" w:color="76FFEF" w:themeColor="accent4" w:themeTint="66" w:sz="4" w:space="0"/>
        <w:bottom w:val="single" w:color="76FFEF" w:themeColor="accent4" w:themeTint="66" w:sz="4" w:space="0"/>
        <w:right w:val="single" w:color="76FFEF" w:themeColor="accent4" w:themeTint="66" w:sz="4" w:space="0"/>
        <w:insideH w:val="single" w:color="76FFEF" w:themeColor="accent4" w:themeTint="66" w:sz="4" w:space="0"/>
        <w:insideV w:val="single" w:color="76FFEF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D3F592" w:themeColor="accent5" w:themeTint="66" w:sz="4" w:space="0"/>
        <w:left w:val="single" w:color="D3F592" w:themeColor="accent5" w:themeTint="66" w:sz="4" w:space="0"/>
        <w:bottom w:val="single" w:color="D3F592" w:themeColor="accent5" w:themeTint="66" w:sz="4" w:space="0"/>
        <w:right w:val="single" w:color="D3F592" w:themeColor="accent5" w:themeTint="66" w:sz="4" w:space="0"/>
        <w:insideH w:val="single" w:color="D3F592" w:themeColor="accent5" w:themeTint="66" w:sz="4" w:space="0"/>
        <w:insideV w:val="single" w:color="D3F592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BEF15C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2" w:space="0"/>
        <w:bottom w:val="single" w:color="1FCCFF" w:themeColor="accent1" w:themeTint="99" w:sz="2" w:space="0"/>
        <w:insideH w:val="single" w:color="1FCCFF" w:themeColor="accent1" w:themeTint="99" w:sz="2" w:space="0"/>
        <w:insideV w:val="single" w:color="1FCCFF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1FCCFF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2" w:space="0"/>
        <w:bottom w:val="single" w:color="70B6E2" w:themeColor="accent2" w:themeTint="99" w:sz="2" w:space="0"/>
        <w:insideH w:val="single" w:color="70B6E2" w:themeColor="accent2" w:themeTint="99" w:sz="2" w:space="0"/>
        <w:insideV w:val="single" w:color="70B6E2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70B6E2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2" w:space="0"/>
        <w:bottom w:val="single" w:color="DBDBDB" w:themeColor="accent3" w:themeTint="99" w:sz="2" w:space="0"/>
        <w:insideH w:val="single" w:color="DBDBDB" w:themeColor="accent3" w:themeTint="99" w:sz="2" w:space="0"/>
        <w:insideV w:val="single" w:color="DBDBDB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2" w:space="0"/>
        <w:bottom w:val="single" w:color="32FFE8" w:themeColor="accent4" w:themeTint="99" w:sz="2" w:space="0"/>
        <w:insideH w:val="single" w:color="32FFE8" w:themeColor="accent4" w:themeTint="99" w:sz="2" w:space="0"/>
        <w:insideV w:val="single" w:color="32FFE8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32FFE8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2" w:space="0"/>
        <w:bottom w:val="single" w:color="BEF15C" w:themeColor="accent5" w:themeTint="99" w:sz="2" w:space="0"/>
        <w:insideH w:val="single" w:color="BEF15C" w:themeColor="accent5" w:themeTint="99" w:sz="2" w:space="0"/>
        <w:insideV w:val="single" w:color="BEF15C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EF15C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color="1FCCFF" w:themeColor="accent1" w:themeTint="99" w:sz="4" w:space="0"/>
        </w:tcBorders>
      </w:tcPr>
    </w:tblStylePr>
    <w:tblStylePr w:type="nwCell">
      <w:tblPr/>
      <w:tcPr>
        <w:tcBorders>
          <w:bottom w:val="single" w:color="1FCCFF" w:themeColor="accent1" w:themeTint="99" w:sz="4" w:space="0"/>
        </w:tcBorders>
      </w:tcPr>
    </w:tblStylePr>
    <w:tblStylePr w:type="seCell">
      <w:tblPr/>
      <w:tcPr>
        <w:tcBorders>
          <w:top w:val="single" w:color="1FCCFF" w:themeColor="accent1" w:themeTint="99" w:sz="4" w:space="0"/>
        </w:tcBorders>
      </w:tcPr>
    </w:tblStylePr>
    <w:tblStylePr w:type="swCell">
      <w:tblPr/>
      <w:tcPr>
        <w:tcBorders>
          <w:top w:val="single" w:color="1FCCFF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color="70B6E2" w:themeColor="accent2" w:themeTint="99" w:sz="4" w:space="0"/>
        </w:tcBorders>
      </w:tcPr>
    </w:tblStylePr>
    <w:tblStylePr w:type="nwCell">
      <w:tblPr/>
      <w:tcPr>
        <w:tcBorders>
          <w:bottom w:val="single" w:color="70B6E2" w:themeColor="accent2" w:themeTint="99" w:sz="4" w:space="0"/>
        </w:tcBorders>
      </w:tcPr>
    </w:tblStylePr>
    <w:tblStylePr w:type="seCell">
      <w:tblPr/>
      <w:tcPr>
        <w:tcBorders>
          <w:top w:val="single" w:color="70B6E2" w:themeColor="accent2" w:themeTint="99" w:sz="4" w:space="0"/>
        </w:tcBorders>
      </w:tcPr>
    </w:tblStylePr>
    <w:tblStylePr w:type="swCell">
      <w:tblPr/>
      <w:tcPr>
        <w:tcBorders>
          <w:top w:val="single" w:color="70B6E2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color="DBDBDB" w:themeColor="accent3" w:themeTint="99" w:sz="4" w:space="0"/>
        </w:tcBorders>
      </w:tcPr>
    </w:tblStylePr>
    <w:tblStylePr w:type="nwCell">
      <w:tblPr/>
      <w:tcPr>
        <w:tcBorders>
          <w:bottom w:val="single" w:color="DBDBDB" w:themeColor="accent3" w:themeTint="99" w:sz="4" w:space="0"/>
        </w:tcBorders>
      </w:tcPr>
    </w:tblStylePr>
    <w:tblStylePr w:type="seCell">
      <w:tblPr/>
      <w:tcPr>
        <w:tcBorders>
          <w:top w:val="single" w:color="DBDBDB" w:themeColor="accent3" w:themeTint="99" w:sz="4" w:space="0"/>
        </w:tcBorders>
      </w:tcPr>
    </w:tblStylePr>
    <w:tblStylePr w:type="swCell">
      <w:tblPr/>
      <w:tcPr>
        <w:tcBorders>
          <w:top w:val="single" w:color="DBDBDB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color="BEF15C" w:themeColor="accent5" w:themeTint="99" w:sz="4" w:space="0"/>
        </w:tcBorders>
      </w:tcPr>
    </w:tblStylePr>
    <w:tblStylePr w:type="nwCell">
      <w:tblPr/>
      <w:tcPr>
        <w:tcBorders>
          <w:bottom w:val="single" w:color="BEF15C" w:themeColor="accent5" w:themeTint="99" w:sz="4" w:space="0"/>
        </w:tcBorders>
      </w:tcPr>
    </w:tblStylePr>
    <w:tblStylePr w:type="seCell">
      <w:tblPr/>
      <w:tcPr>
        <w:tcBorders>
          <w:top w:val="single" w:color="BEF15C" w:themeColor="accent5" w:themeTint="99" w:sz="4" w:space="0"/>
        </w:tcBorders>
      </w:tcPr>
    </w:tblStylePr>
    <w:tblStylePr w:type="swCell">
      <w:tblPr/>
      <w:tcPr>
        <w:tcBorders>
          <w:top w:val="single" w:color="BEF15C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6A89" w:themeColor="accent1" w:sz="4" w:space="0"/>
          <w:left w:val="single" w:color="006A89" w:themeColor="accent1" w:sz="4" w:space="0"/>
          <w:bottom w:val="single" w:color="006A89" w:themeColor="accent1" w:sz="4" w:space="0"/>
          <w:right w:val="single" w:color="006A89" w:themeColor="accent1" w:sz="4" w:space="0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682BB" w:themeColor="accent2" w:sz="4" w:space="0"/>
          <w:left w:val="single" w:color="2682BB" w:themeColor="accent2" w:sz="4" w:space="0"/>
          <w:bottom w:val="single" w:color="2682BB" w:themeColor="accent2" w:sz="4" w:space="0"/>
          <w:right w:val="single" w:color="2682BB" w:themeColor="accent2" w:sz="4" w:space="0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3" w:sz="4" w:space="0"/>
          <w:left w:val="single" w:color="C3C3C3" w:themeColor="accent3" w:sz="4" w:space="0"/>
          <w:bottom w:val="single" w:color="C3C3C3" w:themeColor="accent3" w:sz="4" w:space="0"/>
          <w:right w:val="single" w:color="C3C3C3" w:themeColor="accent3" w:sz="4" w:space="0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9C711" w:themeColor="accent5" w:sz="4" w:space="0"/>
          <w:left w:val="single" w:color="89C711" w:themeColor="accent5" w:sz="4" w:space="0"/>
          <w:bottom w:val="single" w:color="89C711" w:themeColor="accent5" w:sz="4" w:space="0"/>
          <w:right w:val="single" w:color="89C711" w:themeColor="accent5" w:sz="4" w:space="0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4EE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6A8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6A8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6A89" w:themeFill="accent1"/>
      </w:tcPr>
    </w:tblStylePr>
    <w:tblStylePr w:type="band1Vert">
      <w:tblPr/>
      <w:tcPr>
        <w:shd w:val="clear" w:color="auto" w:fill="69DDFF" w:themeFill="accent1" w:themeFillTint="66"/>
      </w:tcPr>
    </w:tblStylePr>
    <w:tblStylePr w:type="band1Horz">
      <w:tblPr/>
      <w:tcPr>
        <w:shd w:val="clear" w:color="auto" w:fill="69DD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FE6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682B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682B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682BB" w:themeFill="accent2"/>
      </w:tcPr>
    </w:tblStylePr>
    <w:tblStylePr w:type="band1Vert">
      <w:tblPr/>
      <w:tcPr>
        <w:shd w:val="clear" w:color="auto" w:fill="A0CEEB" w:themeFill="accent2" w:themeFillTint="66"/>
      </w:tcPr>
    </w:tblStylePr>
    <w:tblStylePr w:type="band1Horz">
      <w:tblPr/>
      <w:tcPr>
        <w:shd w:val="clear" w:color="auto" w:fill="A0CE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3"/>
      </w:tcPr>
    </w:tblStylePr>
    <w:tblStylePr w:type="band1Vert">
      <w:tblPr/>
      <w:tcPr>
        <w:shd w:val="clear" w:color="auto" w:fill="E7E7E7" w:themeFill="accent3" w:themeFillTint="66"/>
      </w:tcPr>
    </w:tblStylePr>
    <w:tblStylePr w:type="band1Horz">
      <w:tblPr/>
      <w:tcPr>
        <w:shd w:val="clear" w:color="auto" w:fill="E7E7E7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AC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9C71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9C711" w:themeFill="accent5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D3F59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1FCCFF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70B6E2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32FFE8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BEF15C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  <w:insideV w:val="single" w:color="1FCCF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bottom w:val="single" w:color="1FCCFF" w:themeColor="accent1" w:themeTint="99" w:sz="4" w:space="0"/>
        </w:tcBorders>
      </w:tcPr>
    </w:tblStylePr>
    <w:tblStylePr w:type="nwCell">
      <w:tblPr/>
      <w:tcPr>
        <w:tcBorders>
          <w:bottom w:val="single" w:color="1FCCFF" w:themeColor="accent1" w:themeTint="99" w:sz="4" w:space="0"/>
        </w:tcBorders>
      </w:tcPr>
    </w:tblStylePr>
    <w:tblStylePr w:type="seCell">
      <w:tblPr/>
      <w:tcPr>
        <w:tcBorders>
          <w:top w:val="single" w:color="1FCCFF" w:themeColor="accent1" w:themeTint="99" w:sz="4" w:space="0"/>
        </w:tcBorders>
      </w:tcPr>
    </w:tblStylePr>
    <w:tblStylePr w:type="swCell">
      <w:tblPr/>
      <w:tcPr>
        <w:tcBorders>
          <w:top w:val="single" w:color="1FCCFF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  <w:insideV w:val="single" w:color="70B6E2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bottom w:val="single" w:color="70B6E2" w:themeColor="accent2" w:themeTint="99" w:sz="4" w:space="0"/>
        </w:tcBorders>
      </w:tcPr>
    </w:tblStylePr>
    <w:tblStylePr w:type="nwCell">
      <w:tblPr/>
      <w:tcPr>
        <w:tcBorders>
          <w:bottom w:val="single" w:color="70B6E2" w:themeColor="accent2" w:themeTint="99" w:sz="4" w:space="0"/>
        </w:tcBorders>
      </w:tcPr>
    </w:tblStylePr>
    <w:tblStylePr w:type="seCell">
      <w:tblPr/>
      <w:tcPr>
        <w:tcBorders>
          <w:top w:val="single" w:color="70B6E2" w:themeColor="accent2" w:themeTint="99" w:sz="4" w:space="0"/>
        </w:tcBorders>
      </w:tcPr>
    </w:tblStylePr>
    <w:tblStylePr w:type="swCell">
      <w:tblPr/>
      <w:tcPr>
        <w:tcBorders>
          <w:top w:val="single" w:color="70B6E2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  <w:insideV w:val="single" w:color="DBDBDB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bottom w:val="single" w:color="DBDBDB" w:themeColor="accent3" w:themeTint="99" w:sz="4" w:space="0"/>
        </w:tcBorders>
      </w:tcPr>
    </w:tblStylePr>
    <w:tblStylePr w:type="nwCell">
      <w:tblPr/>
      <w:tcPr>
        <w:tcBorders>
          <w:bottom w:val="single" w:color="DBDBDB" w:themeColor="accent3" w:themeTint="99" w:sz="4" w:space="0"/>
        </w:tcBorders>
      </w:tcPr>
    </w:tblStylePr>
    <w:tblStylePr w:type="seCell">
      <w:tblPr/>
      <w:tcPr>
        <w:tcBorders>
          <w:top w:val="single" w:color="DBDBDB" w:themeColor="accent3" w:themeTint="99" w:sz="4" w:space="0"/>
        </w:tcBorders>
      </w:tcPr>
    </w:tblStylePr>
    <w:tblStylePr w:type="swCell">
      <w:tblPr/>
      <w:tcPr>
        <w:tcBorders>
          <w:top w:val="single" w:color="DBDBDB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  <w:insideV w:val="single" w:color="32FFE8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color="32FFE8" w:themeColor="accent4" w:themeTint="99" w:sz="4" w:space="0"/>
        </w:tcBorders>
      </w:tcPr>
    </w:tblStylePr>
    <w:tblStylePr w:type="nwCell">
      <w:tblPr/>
      <w:tcPr>
        <w:tcBorders>
          <w:bottom w:val="single" w:color="32FFE8" w:themeColor="accent4" w:themeTint="99" w:sz="4" w:space="0"/>
        </w:tcBorders>
      </w:tcPr>
    </w:tblStylePr>
    <w:tblStylePr w:type="seCell">
      <w:tblPr/>
      <w:tcPr>
        <w:tcBorders>
          <w:top w:val="single" w:color="32FFE8" w:themeColor="accent4" w:themeTint="99" w:sz="4" w:space="0"/>
        </w:tcBorders>
      </w:tcPr>
    </w:tblStylePr>
    <w:tblStylePr w:type="swCell">
      <w:tblPr/>
      <w:tcPr>
        <w:tcBorders>
          <w:top w:val="single" w:color="32FFE8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  <w:insideV w:val="single" w:color="BEF15C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color="BEF15C" w:themeColor="accent5" w:themeTint="99" w:sz="4" w:space="0"/>
        </w:tcBorders>
      </w:tcPr>
    </w:tblStylePr>
    <w:tblStylePr w:type="nwCell">
      <w:tblPr/>
      <w:tcPr>
        <w:tcBorders>
          <w:bottom w:val="single" w:color="BEF15C" w:themeColor="accent5" w:themeTint="99" w:sz="4" w:space="0"/>
        </w:tcBorders>
      </w:tcPr>
    </w:tblStylePr>
    <w:tblStylePr w:type="seCell">
      <w:tblPr/>
      <w:tcPr>
        <w:tcBorders>
          <w:top w:val="single" w:color="BEF15C" w:themeColor="accent5" w:themeTint="99" w:sz="4" w:space="0"/>
        </w:tcBorders>
      </w:tcPr>
    </w:tblStylePr>
    <w:tblStylePr w:type="swCell">
      <w:tblPr/>
      <w:tcPr>
        <w:tcBorders>
          <w:top w:val="single" w:color="BEF15C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character" w:styleId="Hashtag1" w:customStyle="1">
    <w:name w:val="Hashtag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1A2E8F"/>
  </w:style>
  <w:style w:type="paragraph" w:styleId="HTMLAddress">
    <w:name w:val="HTML Address"/>
    <w:basedOn w:val="Normal"/>
    <w:link w:val="HTMLAddressChar"/>
    <w:uiPriority w:val="99"/>
    <w:semiHidden/>
    <w:unhideWhenUsed/>
    <w:rsid w:val="001A2E8F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1A2E8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1A2E8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1A2E8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A2E8F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1A2E8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1A2E8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1A2E8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B3AD3"/>
    <w:rPr>
      <w:color w:val="004F66" w:themeColor="accent1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A2E8F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A2E8F"/>
    <w:rPr>
      <w:rFonts w:asciiTheme="majorHAnsi" w:hAnsiTheme="majorHAnsi" w:eastAsiaTheme="majorEastAsia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A2E8F"/>
    <w:rPr>
      <w:i/>
      <w:iCs/>
      <w:color w:val="006A89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A2E8F"/>
    <w:pPr>
      <w:pBdr>
        <w:top w:val="single" w:color="006A89" w:themeColor="accent1" w:sz="4" w:space="10"/>
        <w:bottom w:val="single" w:color="006A89" w:themeColor="accent1" w:sz="4" w:space="10"/>
      </w:pBdr>
      <w:spacing w:before="360" w:after="360"/>
      <w:ind w:left="864" w:right="864"/>
      <w:jc w:val="center"/>
    </w:pPr>
    <w:rPr>
      <w:i/>
      <w:iCs/>
      <w:color w:val="006A89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1A2E8F"/>
    <w:rPr>
      <w:i/>
      <w:iCs/>
      <w:color w:val="006A89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A2E8F"/>
    <w:rPr>
      <w:b/>
      <w:bCs/>
      <w:smallCaps/>
      <w:color w:val="006A89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  <w:insideH w:val="single" w:color="006A89" w:themeColor="accent1" w:sz="8" w:space="0"/>
        <w:insideV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18" w:space="0"/>
          <w:right w:val="single" w:color="006A89" w:themeColor="accent1" w:sz="8" w:space="0"/>
          <w:insideH w:val="nil"/>
          <w:insideV w:val="single" w:color="006A89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6A89" w:themeColor="accent1" w:sz="6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H w:val="nil"/>
          <w:insideV w:val="single" w:color="006A89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band1Vert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V w:val="single" w:color="006A89" w:themeColor="accent1" w:sz="8" w:space="0"/>
        </w:tcBorders>
        <w:shd w:val="clear" w:color="auto" w:fill="A2E9FF" w:themeFill="accent1" w:themeFillTint="3F"/>
      </w:tcPr>
    </w:tblStylePr>
    <w:tblStylePr w:type="band2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  <w:insideV w:val="single" w:color="006A89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  <w:insideH w:val="single" w:color="2682BB" w:themeColor="accent2" w:sz="8" w:space="0"/>
        <w:insideV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18" w:space="0"/>
          <w:right w:val="single" w:color="2682BB" w:themeColor="accent2" w:sz="8" w:space="0"/>
          <w:insideH w:val="nil"/>
          <w:insideV w:val="single" w:color="2682BB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682BB" w:themeColor="accent2" w:sz="6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H w:val="nil"/>
          <w:insideV w:val="single" w:color="2682BB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band1Vert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V w:val="single" w:color="2682BB" w:themeColor="accent2" w:sz="8" w:space="0"/>
        </w:tcBorders>
        <w:shd w:val="clear" w:color="auto" w:fill="C4E1F3" w:themeFill="accent2" w:themeFillTint="3F"/>
      </w:tcPr>
    </w:tblStylePr>
    <w:tblStylePr w:type="band2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  <w:insideV w:val="single" w:color="2682BB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  <w:insideH w:val="single" w:color="C3C3C3" w:themeColor="accent3" w:sz="8" w:space="0"/>
        <w:insideV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18" w:space="0"/>
          <w:right w:val="single" w:color="C3C3C3" w:themeColor="accent3" w:sz="8" w:space="0"/>
          <w:insideH w:val="nil"/>
          <w:insideV w:val="single" w:color="C3C3C3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3" w:sz="6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H w:val="nil"/>
          <w:insideV w:val="single" w:color="C3C3C3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band1Vert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V w:val="single" w:color="C3C3C3" w:themeColor="accent3" w:sz="8" w:space="0"/>
        </w:tcBorders>
        <w:shd w:val="clear" w:color="auto" w:fill="F0F0F0" w:themeFill="accent3" w:themeFillTint="3F"/>
      </w:tcPr>
    </w:tblStylePr>
    <w:tblStylePr w:type="band2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  <w:insideV w:val="single" w:color="C3C3C3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1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H w:val="nil"/>
          <w:insideV w:val="single" w:color="00A997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  <w:insideV w:val="single" w:color="00A997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  <w:insideH w:val="single" w:color="89C711" w:themeColor="accent5" w:sz="8" w:space="0"/>
        <w:insideV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18" w:space="0"/>
          <w:right w:val="single" w:color="89C711" w:themeColor="accent5" w:sz="8" w:space="0"/>
          <w:insideH w:val="nil"/>
          <w:insideV w:val="single" w:color="89C711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9C711" w:themeColor="accent5" w:sz="6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H w:val="nil"/>
          <w:insideV w:val="single" w:color="89C711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band1Vert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V w:val="single" w:color="89C711" w:themeColor="accent5" w:sz="8" w:space="0"/>
        </w:tcBorders>
        <w:shd w:val="clear" w:color="auto" w:fill="E4F9BC" w:themeFill="accent5" w:themeFillTint="3F"/>
      </w:tcPr>
    </w:tblStylePr>
    <w:tblStylePr w:type="band2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  <w:insideV w:val="single" w:color="89C711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6A89" w:themeColor="accent1" w:sz="6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  <w:tblStylePr w:type="band1Horz">
      <w:tblPr/>
      <w:tcPr>
        <w:tcBorders>
          <w:top w:val="single" w:color="006A89" w:themeColor="accent1" w:sz="8" w:space="0"/>
          <w:left w:val="single" w:color="006A89" w:themeColor="accent1" w:sz="8" w:space="0"/>
          <w:bottom w:val="single" w:color="006A89" w:themeColor="accent1" w:sz="8" w:space="0"/>
          <w:right w:val="single" w:color="006A89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682BB" w:themeColor="accent2" w:sz="6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  <w:tblStylePr w:type="band1Horz">
      <w:tblPr/>
      <w:tcPr>
        <w:tcBorders>
          <w:top w:val="single" w:color="2682BB" w:themeColor="accent2" w:sz="8" w:space="0"/>
          <w:left w:val="single" w:color="2682BB" w:themeColor="accent2" w:sz="8" w:space="0"/>
          <w:bottom w:val="single" w:color="2682BB" w:themeColor="accent2" w:sz="8" w:space="0"/>
          <w:right w:val="single" w:color="2682BB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3" w:sz="6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  <w:tblStylePr w:type="band1Horz">
      <w:tblPr/>
      <w:tcPr>
        <w:tcBorders>
          <w:top w:val="single" w:color="C3C3C3" w:themeColor="accent3" w:sz="8" w:space="0"/>
          <w:left w:val="single" w:color="C3C3C3" w:themeColor="accent3" w:sz="8" w:space="0"/>
          <w:bottom w:val="single" w:color="C3C3C3" w:themeColor="accent3" w:sz="8" w:space="0"/>
          <w:right w:val="single" w:color="C3C3C3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A997" w:themeColor="accent4" w:sz="6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  <w:tblStylePr w:type="band1Horz">
      <w:tblPr/>
      <w:tcPr>
        <w:tcBorders>
          <w:top w:val="single" w:color="00A997" w:themeColor="accent4" w:sz="8" w:space="0"/>
          <w:left w:val="single" w:color="00A997" w:themeColor="accent4" w:sz="8" w:space="0"/>
          <w:bottom w:val="single" w:color="00A997" w:themeColor="accent4" w:sz="8" w:space="0"/>
          <w:right w:val="single" w:color="00A997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C711" w:themeColor="accent5" w:sz="6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  <w:tblStylePr w:type="band1Horz">
      <w:tblPr/>
      <w:tcPr>
        <w:tcBorders>
          <w:top w:val="single" w:color="89C711" w:themeColor="accent5" w:sz="8" w:space="0"/>
          <w:left w:val="single" w:color="89C711" w:themeColor="accent5" w:sz="8" w:space="0"/>
          <w:bottom w:val="single" w:color="89C711" w:themeColor="accent5" w:sz="8" w:space="0"/>
          <w:right w:val="single" w:color="89C711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A2E8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006A89" w:themeColor="accent1" w:sz="8" w:space="0"/>
        <w:bottom w:val="single" w:color="006A8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6A89" w:themeColor="accent1" w:sz="8" w:space="0"/>
          <w:left w:val="nil"/>
          <w:bottom w:val="single" w:color="006A89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6A89" w:themeColor="accent1" w:sz="8" w:space="0"/>
          <w:left w:val="nil"/>
          <w:bottom w:val="single" w:color="006A89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2682BB" w:themeColor="accent2" w:sz="8" w:space="0"/>
        <w:bottom w:val="single" w:color="2682BB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682BB" w:themeColor="accent2" w:sz="8" w:space="0"/>
          <w:left w:val="nil"/>
          <w:bottom w:val="single" w:color="2682BB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682BB" w:themeColor="accent2" w:sz="8" w:space="0"/>
          <w:left w:val="nil"/>
          <w:bottom w:val="single" w:color="2682BB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C3C3C3" w:themeColor="accent3" w:sz="8" w:space="0"/>
        <w:bottom w:val="single" w:color="C3C3C3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3" w:sz="8" w:space="0"/>
          <w:left w:val="nil"/>
          <w:bottom w:val="single" w:color="C3C3C3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3" w:sz="8" w:space="0"/>
          <w:left w:val="nil"/>
          <w:bottom w:val="single" w:color="C3C3C3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A997" w:themeColor="accent4" w:sz="8" w:space="0"/>
          <w:left w:val="nil"/>
          <w:bottom w:val="single" w:color="00A997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89C711" w:themeColor="accent5" w:sz="8" w:space="0"/>
        <w:bottom w:val="single" w:color="89C71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9C711" w:themeColor="accent5" w:sz="8" w:space="0"/>
          <w:left w:val="nil"/>
          <w:bottom w:val="single" w:color="89C711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9C711" w:themeColor="accent5" w:sz="8" w:space="0"/>
          <w:left w:val="nil"/>
          <w:bottom w:val="single" w:color="89C711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1A2E8F"/>
  </w:style>
  <w:style w:type="paragraph" w:styleId="List">
    <w:name w:val="List"/>
    <w:basedOn w:val="Normal"/>
    <w:uiPriority w:val="99"/>
    <w:semiHidden/>
    <w:unhideWhenUsed/>
    <w:rsid w:val="001A2E8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1A2E8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1A2E8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1A2E8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1A2E8F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1A2E8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A2E8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A2E8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A2E8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A2E8F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A2E8F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A2E8F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A2E8F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A2E8F"/>
    <w:pPr>
      <w:ind w:left="1415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1A2E8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1FCCFF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0B6E2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BDBDB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32FFE8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EF15C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C89C9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bottom w:val="single" w:color="1FCCFF" w:themeColor="accent1" w:themeTint="99" w:sz="4" w:space="0"/>
        <w:insideH w:val="single" w:color="1FCCFF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bottom w:val="single" w:color="70B6E2" w:themeColor="accent2" w:themeTint="99" w:sz="4" w:space="0"/>
        <w:insideH w:val="single" w:color="70B6E2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bottom w:val="single" w:color="DBDBDB" w:themeColor="accent3" w:themeTint="99" w:sz="4" w:space="0"/>
        <w:insideH w:val="single" w:color="DBDBDB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bottom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bottom w:val="single" w:color="BEF15C" w:themeColor="accent5" w:themeTint="99" w:sz="4" w:space="0"/>
        <w:insideH w:val="single" w:color="BEF15C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6A89" w:themeColor="accent1" w:sz="4" w:space="0"/>
        <w:left w:val="single" w:color="006A89" w:themeColor="accent1" w:sz="4" w:space="0"/>
        <w:bottom w:val="single" w:color="006A89" w:themeColor="accent1" w:sz="4" w:space="0"/>
        <w:right w:val="single" w:color="006A89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6A89" w:themeColor="accent1" w:sz="4" w:space="0"/>
          <w:right w:val="single" w:color="006A89" w:themeColor="accent1" w:sz="4" w:space="0"/>
        </w:tcBorders>
      </w:tcPr>
    </w:tblStylePr>
    <w:tblStylePr w:type="band1Horz">
      <w:tblPr/>
      <w:tcPr>
        <w:tcBorders>
          <w:top w:val="single" w:color="006A89" w:themeColor="accent1" w:sz="4" w:space="0"/>
          <w:bottom w:val="single" w:color="006A89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6A89" w:themeColor="accent1" w:sz="4" w:space="0"/>
          <w:left w:val="nil"/>
        </w:tcBorders>
      </w:tcPr>
    </w:tblStylePr>
    <w:tblStylePr w:type="swCell">
      <w:tblPr/>
      <w:tcPr>
        <w:tcBorders>
          <w:top w:val="double" w:color="006A89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2682BB" w:themeColor="accent2" w:sz="4" w:space="0"/>
        <w:left w:val="single" w:color="2682BB" w:themeColor="accent2" w:sz="4" w:space="0"/>
        <w:bottom w:val="single" w:color="2682BB" w:themeColor="accent2" w:sz="4" w:space="0"/>
        <w:right w:val="single" w:color="2682BB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682BB" w:themeColor="accent2" w:sz="4" w:space="0"/>
          <w:right w:val="single" w:color="2682BB" w:themeColor="accent2" w:sz="4" w:space="0"/>
        </w:tcBorders>
      </w:tcPr>
    </w:tblStylePr>
    <w:tblStylePr w:type="band1Horz">
      <w:tblPr/>
      <w:tcPr>
        <w:tcBorders>
          <w:top w:val="single" w:color="2682BB" w:themeColor="accent2" w:sz="4" w:space="0"/>
          <w:bottom w:val="single" w:color="2682BB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682BB" w:themeColor="accent2" w:sz="4" w:space="0"/>
          <w:left w:val="nil"/>
        </w:tcBorders>
      </w:tcPr>
    </w:tblStylePr>
    <w:tblStylePr w:type="swCell">
      <w:tblPr/>
      <w:tcPr>
        <w:tcBorders>
          <w:top w:val="double" w:color="2682BB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C3C3C3" w:themeColor="accent3" w:sz="4" w:space="0"/>
        <w:left w:val="single" w:color="C3C3C3" w:themeColor="accent3" w:sz="4" w:space="0"/>
        <w:bottom w:val="single" w:color="C3C3C3" w:themeColor="accent3" w:sz="4" w:space="0"/>
        <w:right w:val="single" w:color="C3C3C3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3" w:sz="4" w:space="0"/>
          <w:right w:val="single" w:color="C3C3C3" w:themeColor="accent3" w:sz="4" w:space="0"/>
        </w:tcBorders>
      </w:tcPr>
    </w:tblStylePr>
    <w:tblStylePr w:type="band1Horz">
      <w:tblPr/>
      <w:tcPr>
        <w:tcBorders>
          <w:top w:val="single" w:color="C3C3C3" w:themeColor="accent3" w:sz="4" w:space="0"/>
          <w:bottom w:val="single" w:color="C3C3C3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3" w:sz="4" w:space="0"/>
          <w:left w:val="nil"/>
        </w:tcBorders>
      </w:tcPr>
    </w:tblStylePr>
    <w:tblStylePr w:type="swCell">
      <w:tblPr/>
      <w:tcPr>
        <w:tcBorders>
          <w:top w:val="double" w:color="C3C3C3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A997" w:themeColor="accent4" w:sz="4" w:space="0"/>
        <w:left w:val="single" w:color="00A997" w:themeColor="accent4" w:sz="4" w:space="0"/>
        <w:bottom w:val="single" w:color="00A997" w:themeColor="accent4" w:sz="4" w:space="0"/>
        <w:right w:val="single" w:color="00A997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A997" w:themeColor="accent4" w:sz="4" w:space="0"/>
          <w:right w:val="single" w:color="00A997" w:themeColor="accent4" w:sz="4" w:space="0"/>
        </w:tcBorders>
      </w:tcPr>
    </w:tblStylePr>
    <w:tblStylePr w:type="band1Horz">
      <w:tblPr/>
      <w:tcPr>
        <w:tcBorders>
          <w:top w:val="single" w:color="00A997" w:themeColor="accent4" w:sz="4" w:space="0"/>
          <w:bottom w:val="single" w:color="00A997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A997" w:themeColor="accent4" w:sz="4" w:space="0"/>
          <w:left w:val="nil"/>
        </w:tcBorders>
      </w:tcPr>
    </w:tblStylePr>
    <w:tblStylePr w:type="swCell">
      <w:tblPr/>
      <w:tcPr>
        <w:tcBorders>
          <w:top w:val="double" w:color="00A997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89C711" w:themeColor="accent5" w:sz="4" w:space="0"/>
        <w:left w:val="single" w:color="89C711" w:themeColor="accent5" w:sz="4" w:space="0"/>
        <w:bottom w:val="single" w:color="89C711" w:themeColor="accent5" w:sz="4" w:space="0"/>
        <w:right w:val="single" w:color="89C711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9C711" w:themeColor="accent5" w:sz="4" w:space="0"/>
          <w:right w:val="single" w:color="89C711" w:themeColor="accent5" w:sz="4" w:space="0"/>
        </w:tcBorders>
      </w:tcPr>
    </w:tblStylePr>
    <w:tblStylePr w:type="band1Horz">
      <w:tblPr/>
      <w:tcPr>
        <w:tcBorders>
          <w:top w:val="single" w:color="89C711" w:themeColor="accent5" w:sz="4" w:space="0"/>
          <w:bottom w:val="single" w:color="89C711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9C711" w:themeColor="accent5" w:sz="4" w:space="0"/>
          <w:left w:val="nil"/>
        </w:tcBorders>
      </w:tcPr>
    </w:tblStylePr>
    <w:tblStylePr w:type="swCell">
      <w:tblPr/>
      <w:tcPr>
        <w:tcBorders>
          <w:top w:val="double" w:color="89C711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A2E8F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1FCCFF" w:themeColor="accent1" w:themeTint="99" w:sz="4" w:space="0"/>
        <w:left w:val="single" w:color="1FCCFF" w:themeColor="accent1" w:themeTint="99" w:sz="4" w:space="0"/>
        <w:bottom w:val="single" w:color="1FCCFF" w:themeColor="accent1" w:themeTint="99" w:sz="4" w:space="0"/>
        <w:right w:val="single" w:color="1FCCFF" w:themeColor="accent1" w:themeTint="99" w:sz="4" w:space="0"/>
        <w:insideH w:val="single" w:color="1FCCFF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6A89" w:themeColor="accent1" w:sz="4" w:space="0"/>
          <w:left w:val="single" w:color="006A89" w:themeColor="accent1" w:sz="4" w:space="0"/>
          <w:bottom w:val="single" w:color="006A89" w:themeColor="accent1" w:sz="4" w:space="0"/>
          <w:right w:val="single" w:color="006A89" w:themeColor="accent1" w:sz="4" w:space="0"/>
          <w:insideH w:val="nil"/>
        </w:tcBorders>
        <w:shd w:val="clear" w:color="auto" w:fill="006A89" w:themeFill="accent1"/>
      </w:tcPr>
    </w:tblStylePr>
    <w:tblStylePr w:type="lastRow">
      <w:rPr>
        <w:b/>
        <w:bCs/>
      </w:rPr>
      <w:tblPr/>
      <w:tcPr>
        <w:tcBorders>
          <w:top w:val="double" w:color="1FCCF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70B6E2" w:themeColor="accent2" w:themeTint="99" w:sz="4" w:space="0"/>
        <w:left w:val="single" w:color="70B6E2" w:themeColor="accent2" w:themeTint="99" w:sz="4" w:space="0"/>
        <w:bottom w:val="single" w:color="70B6E2" w:themeColor="accent2" w:themeTint="99" w:sz="4" w:space="0"/>
        <w:right w:val="single" w:color="70B6E2" w:themeColor="accent2" w:themeTint="99" w:sz="4" w:space="0"/>
        <w:insideH w:val="single" w:color="70B6E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682BB" w:themeColor="accent2" w:sz="4" w:space="0"/>
          <w:left w:val="single" w:color="2682BB" w:themeColor="accent2" w:sz="4" w:space="0"/>
          <w:bottom w:val="single" w:color="2682BB" w:themeColor="accent2" w:sz="4" w:space="0"/>
          <w:right w:val="single" w:color="2682BB" w:themeColor="accent2" w:sz="4" w:space="0"/>
          <w:insideH w:val="nil"/>
        </w:tcBorders>
        <w:shd w:val="clear" w:color="auto" w:fill="2682BB" w:themeFill="accent2"/>
      </w:tcPr>
    </w:tblStylePr>
    <w:tblStylePr w:type="lastRow">
      <w:rPr>
        <w:b/>
        <w:bCs/>
      </w:rPr>
      <w:tblPr/>
      <w:tcPr>
        <w:tcBorders>
          <w:top w:val="double" w:color="70B6E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99" w:sz="4" w:space="0"/>
        <w:left w:val="single" w:color="DBDBDB" w:themeColor="accent3" w:themeTint="99" w:sz="4" w:space="0"/>
        <w:bottom w:val="single" w:color="DBDBDB" w:themeColor="accent3" w:themeTint="99" w:sz="4" w:space="0"/>
        <w:right w:val="single" w:color="DBDBDB" w:themeColor="accent3" w:themeTint="99" w:sz="4" w:space="0"/>
        <w:insideH w:val="single" w:color="DBDBDB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3" w:sz="4" w:space="0"/>
          <w:left w:val="single" w:color="C3C3C3" w:themeColor="accent3" w:sz="4" w:space="0"/>
          <w:bottom w:val="single" w:color="C3C3C3" w:themeColor="accent3" w:sz="4" w:space="0"/>
          <w:right w:val="single" w:color="C3C3C3" w:themeColor="accent3" w:sz="4" w:space="0"/>
          <w:insideH w:val="nil"/>
        </w:tcBorders>
        <w:shd w:val="clear" w:color="auto" w:fill="C3C3C3" w:themeFill="accent3"/>
      </w:tcPr>
    </w:tblStylePr>
    <w:tblStylePr w:type="lastRow">
      <w:rPr>
        <w:b/>
        <w:bCs/>
      </w:rPr>
      <w:tblPr/>
      <w:tcPr>
        <w:tcBorders>
          <w:top w:val="double" w:color="DBDBDB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32FFE8" w:themeColor="accent4" w:themeTint="99" w:sz="4" w:space="0"/>
        <w:left w:val="single" w:color="32FFE8" w:themeColor="accent4" w:themeTint="99" w:sz="4" w:space="0"/>
        <w:bottom w:val="single" w:color="32FFE8" w:themeColor="accent4" w:themeTint="99" w:sz="4" w:space="0"/>
        <w:right w:val="single" w:color="32FFE8" w:themeColor="accent4" w:themeTint="99" w:sz="4" w:space="0"/>
        <w:insideH w:val="single" w:color="32FFE8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A997" w:themeColor="accent4" w:sz="4" w:space="0"/>
          <w:left w:val="single" w:color="00A997" w:themeColor="accent4" w:sz="4" w:space="0"/>
          <w:bottom w:val="single" w:color="00A997" w:themeColor="accent4" w:sz="4" w:space="0"/>
          <w:right w:val="single" w:color="00A997" w:themeColor="accent4" w:sz="4" w:space="0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color="32FFE8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EF15C" w:themeColor="accent5" w:themeTint="99" w:sz="4" w:space="0"/>
        <w:left w:val="single" w:color="BEF15C" w:themeColor="accent5" w:themeTint="99" w:sz="4" w:space="0"/>
        <w:bottom w:val="single" w:color="BEF15C" w:themeColor="accent5" w:themeTint="99" w:sz="4" w:space="0"/>
        <w:right w:val="single" w:color="BEF15C" w:themeColor="accent5" w:themeTint="99" w:sz="4" w:space="0"/>
        <w:insideH w:val="single" w:color="BEF15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9C711" w:themeColor="accent5" w:sz="4" w:space="0"/>
          <w:left w:val="single" w:color="89C711" w:themeColor="accent5" w:sz="4" w:space="0"/>
          <w:bottom w:val="single" w:color="89C711" w:themeColor="accent5" w:sz="4" w:space="0"/>
          <w:right w:val="single" w:color="89C711" w:themeColor="accent5" w:sz="4" w:space="0"/>
          <w:insideH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color="BEF15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A2E8F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6A89" w:themeColor="accent1" w:sz="24" w:space="0"/>
        <w:left w:val="single" w:color="006A89" w:themeColor="accent1" w:sz="24" w:space="0"/>
        <w:bottom w:val="single" w:color="006A89" w:themeColor="accent1" w:sz="24" w:space="0"/>
        <w:right w:val="single" w:color="006A89" w:themeColor="accent1" w:sz="24" w:space="0"/>
      </w:tblBorders>
    </w:tblPr>
    <w:tcPr>
      <w:shd w:val="clear" w:color="auto" w:fill="006A89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682BB" w:themeColor="accent2" w:sz="24" w:space="0"/>
        <w:left w:val="single" w:color="2682BB" w:themeColor="accent2" w:sz="24" w:space="0"/>
        <w:bottom w:val="single" w:color="2682BB" w:themeColor="accent2" w:sz="24" w:space="0"/>
        <w:right w:val="single" w:color="2682BB" w:themeColor="accent2" w:sz="24" w:space="0"/>
      </w:tblBorders>
    </w:tblPr>
    <w:tcPr>
      <w:shd w:val="clear" w:color="auto" w:fill="2682BB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3C3C3" w:themeColor="accent3" w:sz="24" w:space="0"/>
        <w:left w:val="single" w:color="C3C3C3" w:themeColor="accent3" w:sz="24" w:space="0"/>
        <w:bottom w:val="single" w:color="C3C3C3" w:themeColor="accent3" w:sz="24" w:space="0"/>
        <w:right w:val="single" w:color="C3C3C3" w:themeColor="accent3" w:sz="24" w:space="0"/>
      </w:tblBorders>
    </w:tblPr>
    <w:tcPr>
      <w:shd w:val="clear" w:color="auto" w:fill="C3C3C3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A997" w:themeColor="accent4" w:sz="24" w:space="0"/>
        <w:left w:val="single" w:color="00A997" w:themeColor="accent4" w:sz="24" w:space="0"/>
        <w:bottom w:val="single" w:color="00A997" w:themeColor="accent4" w:sz="24" w:space="0"/>
        <w:right w:val="single" w:color="00A997" w:themeColor="accent4" w:sz="24" w:space="0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9C711" w:themeColor="accent5" w:sz="24" w:space="0"/>
        <w:left w:val="single" w:color="89C711" w:themeColor="accent5" w:sz="24" w:space="0"/>
        <w:bottom w:val="single" w:color="89C711" w:themeColor="accent5" w:sz="24" w:space="0"/>
        <w:right w:val="single" w:color="89C711" w:themeColor="accent5" w:sz="24" w:space="0"/>
      </w:tblBorders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A2E8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  <w:tblBorders>
        <w:top w:val="single" w:color="006A89" w:themeColor="accent1" w:sz="4" w:space="0"/>
        <w:bottom w:val="single" w:color="006A89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006A89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6A8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  <w:tblBorders>
        <w:top w:val="single" w:color="2682BB" w:themeColor="accent2" w:sz="4" w:space="0"/>
        <w:bottom w:val="single" w:color="2682BB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2682BB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2682BB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  <w:tblBorders>
        <w:top w:val="single" w:color="C3C3C3" w:themeColor="accent3" w:sz="4" w:space="0"/>
        <w:bottom w:val="single" w:color="C3C3C3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color="00A997" w:themeColor="accent4" w:sz="4" w:space="0"/>
        <w:bottom w:val="single" w:color="00A997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00A99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00A99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color="89C711" w:themeColor="accent5" w:sz="4" w:space="0"/>
        <w:bottom w:val="single" w:color="89C711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89C711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89C71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A2E8F"/>
    <w:pPr>
      <w:spacing w:after="0" w:line="240" w:lineRule="auto"/>
    </w:pPr>
    <w:rPr>
      <w:color w:val="004F6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6A89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6A89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6A89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6A89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4EEFF" w:themeFill="accent1" w:themeFillTint="33"/>
      </w:tcPr>
    </w:tblStylePr>
    <w:tblStylePr w:type="band1Horz">
      <w:tblPr/>
      <w:tcPr>
        <w:shd w:val="clear" w:color="auto" w:fill="B4EE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A2E8F"/>
    <w:pPr>
      <w:spacing w:after="0" w:line="240" w:lineRule="auto"/>
    </w:pPr>
    <w:rPr>
      <w:color w:val="1C618B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682BB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682BB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682BB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682BB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FE6F5" w:themeFill="accent2" w:themeFillTint="33"/>
      </w:tcPr>
    </w:tblStylePr>
    <w:tblStylePr w:type="band1Horz">
      <w:tblPr/>
      <w:tcPr>
        <w:shd w:val="clear" w:color="auto" w:fill="CFE6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A2E8F"/>
    <w:pPr>
      <w:spacing w:after="0" w:line="240" w:lineRule="auto"/>
    </w:pPr>
    <w:rPr>
      <w:color w:val="929292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C3C3C3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C3C3C3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C3C3C3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C3C3C3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3" w:themeFillTint="33"/>
      </w:tcPr>
    </w:tblStylePr>
    <w:tblStylePr w:type="band1Horz">
      <w:tblPr/>
      <w:tcPr>
        <w:shd w:val="clear" w:color="auto" w:fill="F3F3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A2E8F"/>
    <w:pPr>
      <w:spacing w:after="0"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A997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A997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A997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A997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A2E8F"/>
    <w:pPr>
      <w:spacing w:after="0" w:line="240" w:lineRule="auto"/>
    </w:pPr>
    <w:rPr>
      <w:color w:val="66940C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9C711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9C711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9C711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9C711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A2E8F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1A2E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1A2E8F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B1E6" w:themeColor="accent1" w:themeTint="BF" w:sz="8" w:space="0"/>
        <w:left w:val="single" w:color="00B1E6" w:themeColor="accent1" w:themeTint="BF" w:sz="8" w:space="0"/>
        <w:bottom w:val="single" w:color="00B1E6" w:themeColor="accent1" w:themeTint="BF" w:sz="8" w:space="0"/>
        <w:right w:val="single" w:color="00B1E6" w:themeColor="accent1" w:themeTint="BF" w:sz="8" w:space="0"/>
        <w:insideH w:val="single" w:color="00B1E6" w:themeColor="accent1" w:themeTint="BF" w:sz="8" w:space="0"/>
        <w:insideV w:val="single" w:color="00B1E6" w:themeColor="accent1" w:themeTint="BF" w:sz="8" w:space="0"/>
      </w:tblBorders>
    </w:tblPr>
    <w:tcPr>
      <w:shd w:val="clear" w:color="auto" w:fill="A2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B1E6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shd w:val="clear" w:color="auto" w:fill="45D4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DA4DB" w:themeColor="accent2" w:themeTint="BF" w:sz="8" w:space="0"/>
        <w:left w:val="single" w:color="4DA4DB" w:themeColor="accent2" w:themeTint="BF" w:sz="8" w:space="0"/>
        <w:bottom w:val="single" w:color="4DA4DB" w:themeColor="accent2" w:themeTint="BF" w:sz="8" w:space="0"/>
        <w:right w:val="single" w:color="4DA4DB" w:themeColor="accent2" w:themeTint="BF" w:sz="8" w:space="0"/>
        <w:insideH w:val="single" w:color="4DA4DB" w:themeColor="accent2" w:themeTint="BF" w:sz="8" w:space="0"/>
        <w:insideV w:val="single" w:color="4DA4DB" w:themeColor="accent2" w:themeTint="BF" w:sz="8" w:space="0"/>
      </w:tblBorders>
    </w:tblPr>
    <w:tcPr>
      <w:shd w:val="clear" w:color="auto" w:fill="C4E1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DA4DB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shd w:val="clear" w:color="auto" w:fill="88C2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D2D2D2" w:themeColor="accent3" w:themeTint="BF" w:sz="8" w:space="0"/>
        <w:left w:val="single" w:color="D2D2D2" w:themeColor="accent3" w:themeTint="BF" w:sz="8" w:space="0"/>
        <w:bottom w:val="single" w:color="D2D2D2" w:themeColor="accent3" w:themeTint="BF" w:sz="8" w:space="0"/>
        <w:right w:val="single" w:color="D2D2D2" w:themeColor="accent3" w:themeTint="BF" w:sz="8" w:space="0"/>
        <w:insideH w:val="single" w:color="D2D2D2" w:themeColor="accent3" w:themeTint="BF" w:sz="8" w:space="0"/>
        <w:insideV w:val="single" w:color="D2D2D2" w:themeColor="accent3" w:themeTint="BF" w:sz="8" w:space="0"/>
      </w:tblBorders>
    </w:tblPr>
    <w:tcPr>
      <w:shd w:val="clear" w:color="auto" w:fill="F0F0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2D2D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shd w:val="clear" w:color="auto" w:fill="E1E1E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  <w:insideV w:val="single" w:color="00FEE2" w:themeColor="accent4" w:themeTint="BF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FEE2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EED34" w:themeColor="accent5" w:themeTint="BF" w:sz="8" w:space="0"/>
        <w:left w:val="single" w:color="AEED34" w:themeColor="accent5" w:themeTint="BF" w:sz="8" w:space="0"/>
        <w:bottom w:val="single" w:color="AEED34" w:themeColor="accent5" w:themeTint="BF" w:sz="8" w:space="0"/>
        <w:right w:val="single" w:color="AEED34" w:themeColor="accent5" w:themeTint="BF" w:sz="8" w:space="0"/>
        <w:insideH w:val="single" w:color="AEED34" w:themeColor="accent5" w:themeTint="BF" w:sz="8" w:space="0"/>
        <w:insideV w:val="single" w:color="AEED34" w:themeColor="accent5" w:themeTint="BF" w:sz="8" w:space="0"/>
      </w:tblBorders>
    </w:tblPr>
    <w:tcPr>
      <w:shd w:val="clear" w:color="auto" w:fill="E4F9B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EED3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B6CBC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  <w:insideH w:val="single" w:color="006A89" w:themeColor="accent1" w:sz="8" w:space="0"/>
        <w:insideV w:val="single" w:color="006A89" w:themeColor="accent1" w:sz="8" w:space="0"/>
      </w:tblBorders>
    </w:tblPr>
    <w:tcPr>
      <w:shd w:val="clear" w:color="auto" w:fill="A2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EEFF" w:themeFill="accent1" w:themeFillTint="33"/>
      </w:tcPr>
    </w:tblStylePr>
    <w:tblStylePr w:type="band1Vert">
      <w:tblPr/>
      <w:tcPr>
        <w:shd w:val="clear" w:color="auto" w:fill="45D4FF" w:themeFill="accent1" w:themeFillTint="7F"/>
      </w:tcPr>
    </w:tblStylePr>
    <w:tblStylePr w:type="band1Horz">
      <w:tblPr/>
      <w:tcPr>
        <w:tcBorders>
          <w:insideH w:val="single" w:color="006A89" w:themeColor="accent1" w:sz="6" w:space="0"/>
          <w:insideV w:val="single" w:color="006A89" w:themeColor="accent1" w:sz="6" w:space="0"/>
        </w:tcBorders>
        <w:shd w:val="clear" w:color="auto" w:fill="45D4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  <w:insideH w:val="single" w:color="2682BB" w:themeColor="accent2" w:sz="8" w:space="0"/>
        <w:insideV w:val="single" w:color="2682BB" w:themeColor="accent2" w:sz="8" w:space="0"/>
      </w:tblBorders>
    </w:tblPr>
    <w:tcPr>
      <w:shd w:val="clear" w:color="auto" w:fill="C4E1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3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6F5" w:themeFill="accent2" w:themeFillTint="33"/>
      </w:tcPr>
    </w:tblStylePr>
    <w:tblStylePr w:type="band1Vert">
      <w:tblPr/>
      <w:tcPr>
        <w:shd w:val="clear" w:color="auto" w:fill="88C2E7" w:themeFill="accent2" w:themeFillTint="7F"/>
      </w:tcPr>
    </w:tblStylePr>
    <w:tblStylePr w:type="band1Horz">
      <w:tblPr/>
      <w:tcPr>
        <w:tcBorders>
          <w:insideH w:val="single" w:color="2682BB" w:themeColor="accent2" w:sz="6" w:space="0"/>
          <w:insideV w:val="single" w:color="2682BB" w:themeColor="accent2" w:sz="6" w:space="0"/>
        </w:tcBorders>
        <w:shd w:val="clear" w:color="auto" w:fill="88C2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  <w:insideH w:val="single" w:color="C3C3C3" w:themeColor="accent3" w:sz="8" w:space="0"/>
        <w:insideV w:val="single" w:color="C3C3C3" w:themeColor="accent3" w:sz="8" w:space="0"/>
      </w:tblBorders>
    </w:tblPr>
    <w:tcPr>
      <w:shd w:val="clear" w:color="auto" w:fill="F0F0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3" w:themeFillTint="33"/>
      </w:tcPr>
    </w:tblStylePr>
    <w:tblStylePr w:type="band1Vert">
      <w:tblPr/>
      <w:tcPr>
        <w:shd w:val="clear" w:color="auto" w:fill="E1E1E1" w:themeFill="accent3" w:themeFillTint="7F"/>
      </w:tcPr>
    </w:tblStylePr>
    <w:tblStylePr w:type="band1Horz">
      <w:tblPr/>
      <w:tcPr>
        <w:tcBorders>
          <w:insideH w:val="single" w:color="C3C3C3" w:themeColor="accent3" w:sz="6" w:space="0"/>
          <w:insideV w:val="single" w:color="C3C3C3" w:themeColor="accent3" w:sz="6" w:space="0"/>
        </w:tcBorders>
        <w:shd w:val="clear" w:color="auto" w:fill="E1E1E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  <w:insideH w:val="single" w:color="00A997" w:themeColor="accent4" w:sz="8" w:space="0"/>
        <w:insideV w:val="single" w:color="00A997" w:themeColor="accent4" w:sz="8" w:space="0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color="00A997" w:themeColor="accent4" w:sz="6" w:space="0"/>
          <w:insideV w:val="single" w:color="00A997" w:themeColor="accent4" w:sz="6" w:space="0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  <w:insideH w:val="single" w:color="89C711" w:themeColor="accent5" w:sz="8" w:space="0"/>
        <w:insideV w:val="single" w:color="89C711" w:themeColor="accent5" w:sz="8" w:space="0"/>
      </w:tblBorders>
    </w:tblPr>
    <w:tcPr>
      <w:shd w:val="clear" w:color="auto" w:fill="E4F9B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5" w:themeFillTint="33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tcBorders>
          <w:insideH w:val="single" w:color="89C711" w:themeColor="accent5" w:sz="6" w:space="0"/>
          <w:insideV w:val="single" w:color="89C711" w:themeColor="accent5" w:sz="6" w:space="0"/>
        </w:tcBorders>
        <w:shd w:val="clear" w:color="auto" w:fill="C9F37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8A479B" w:themeColor="accent6" w:sz="6" w:space="0"/>
          <w:insideV w:val="single" w:color="8A479B" w:themeColor="accent6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2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6A8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6A8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5D4FF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5D4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4E1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682B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682B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8C2E7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8C2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1E1E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55FFEC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4F9B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9C71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9C71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9F37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9F37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bottom w:val="single" w:color="006A89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6A89" w:themeColor="accent1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6A89" w:themeColor="accent1" w:sz="8" w:space="0"/>
          <w:bottom w:val="single" w:color="006A8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6A89" w:themeColor="accent1" w:sz="8" w:space="0"/>
          <w:bottom w:val="single" w:color="006A89" w:themeColor="accent1" w:sz="8" w:space="0"/>
        </w:tcBorders>
      </w:tc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shd w:val="clear" w:color="auto" w:fill="A2E9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bottom w:val="single" w:color="2682BB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682BB" w:themeColor="accent2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2682BB" w:themeColor="accent2" w:sz="8" w:space="0"/>
          <w:bottom w:val="single" w:color="2682BB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682BB" w:themeColor="accent2" w:sz="8" w:space="0"/>
          <w:bottom w:val="single" w:color="2682BB" w:themeColor="accent2" w:sz="8" w:space="0"/>
        </w:tcBorders>
      </w:tc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shd w:val="clear" w:color="auto" w:fill="C4E1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bottom w:val="single" w:color="C3C3C3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3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C3C3C3" w:themeColor="accent3" w:sz="8" w:space="0"/>
          <w:bottom w:val="single" w:color="C3C3C3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3C3C3" w:themeColor="accent3" w:sz="8" w:space="0"/>
          <w:bottom w:val="single" w:color="C3C3C3" w:themeColor="accent3" w:sz="8" w:space="0"/>
        </w:tcBorders>
      </w:tc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shd w:val="clear" w:color="auto" w:fill="F0F0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bottom w:val="single" w:color="00A997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A997" w:themeColor="accent4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A997" w:themeColor="accent4" w:sz="8" w:space="0"/>
          <w:bottom w:val="single" w:color="00A997" w:themeColor="accent4" w:sz="8" w:space="0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bottom w:val="single" w:color="89C711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9C711" w:themeColor="accent5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89C711" w:themeColor="accent5" w:sz="8" w:space="0"/>
          <w:bottom w:val="single" w:color="89C71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9C711" w:themeColor="accent5" w:sz="8" w:space="0"/>
          <w:bottom w:val="single" w:color="89C711" w:themeColor="accent5" w:sz="8" w:space="0"/>
        </w:tcBorders>
      </w:tc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shd w:val="clear" w:color="auto" w:fill="E4F9B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A2E8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5A5A5A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6A89" w:themeColor="accent1" w:sz="8" w:space="0"/>
        <w:left w:val="single" w:color="006A89" w:themeColor="accent1" w:sz="8" w:space="0"/>
        <w:bottom w:val="single" w:color="006A89" w:themeColor="accent1" w:sz="8" w:space="0"/>
        <w:right w:val="single" w:color="006A89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6A89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6A89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6A89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682BB" w:themeColor="accent2" w:sz="8" w:space="0"/>
        <w:left w:val="single" w:color="2682BB" w:themeColor="accent2" w:sz="8" w:space="0"/>
        <w:bottom w:val="single" w:color="2682BB" w:themeColor="accent2" w:sz="8" w:space="0"/>
        <w:right w:val="single" w:color="2682BB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682BB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682BB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682BB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E1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4E1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3" w:sz="8" w:space="0"/>
        <w:left w:val="single" w:color="C3C3C3" w:themeColor="accent3" w:sz="8" w:space="0"/>
        <w:bottom w:val="single" w:color="C3C3C3" w:themeColor="accent3" w:sz="8" w:space="0"/>
        <w:right w:val="single" w:color="C3C3C3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A997" w:themeColor="accent4" w:sz="8" w:space="0"/>
        <w:left w:val="single" w:color="00A997" w:themeColor="accent4" w:sz="8" w:space="0"/>
        <w:bottom w:val="single" w:color="00A997" w:themeColor="accent4" w:sz="8" w:space="0"/>
        <w:right w:val="single" w:color="00A997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A997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A997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A997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9C711" w:themeColor="accent5" w:sz="8" w:space="0"/>
        <w:left w:val="single" w:color="89C711" w:themeColor="accent5" w:sz="8" w:space="0"/>
        <w:bottom w:val="single" w:color="89C711" w:themeColor="accent5" w:sz="8" w:space="0"/>
        <w:right w:val="single" w:color="89C711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9C71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9C711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9C711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A2E8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1A2E8F"/>
    <w:pPr>
      <w:spacing w:after="0" w:line="240" w:lineRule="auto"/>
    </w:pPr>
    <w:tblPr>
      <w:tblStyleRowBandSize w:val="1"/>
      <w:tblStyleColBandSize w:val="1"/>
      <w:tblBorders>
        <w:top w:val="single" w:color="00B1E6" w:themeColor="accent1" w:themeTint="BF" w:sz="8" w:space="0"/>
        <w:left w:val="single" w:color="00B1E6" w:themeColor="accent1" w:themeTint="BF" w:sz="8" w:space="0"/>
        <w:bottom w:val="single" w:color="00B1E6" w:themeColor="accent1" w:themeTint="BF" w:sz="8" w:space="0"/>
        <w:right w:val="single" w:color="00B1E6" w:themeColor="accent1" w:themeTint="BF" w:sz="8" w:space="0"/>
        <w:insideH w:val="single" w:color="00B1E6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B1E6" w:themeColor="accent1" w:themeTint="BF" w:sz="8" w:space="0"/>
          <w:left w:val="single" w:color="00B1E6" w:themeColor="accent1" w:themeTint="BF" w:sz="8" w:space="0"/>
          <w:bottom w:val="single" w:color="00B1E6" w:themeColor="accent1" w:themeTint="BF" w:sz="8" w:space="0"/>
          <w:right w:val="single" w:color="00B1E6" w:themeColor="accent1" w:themeTint="BF" w:sz="8" w:space="0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B1E6" w:themeColor="accent1" w:themeTint="BF" w:sz="6" w:space="0"/>
          <w:left w:val="single" w:color="00B1E6" w:themeColor="accent1" w:themeTint="BF" w:sz="8" w:space="0"/>
          <w:bottom w:val="single" w:color="00B1E6" w:themeColor="accent1" w:themeTint="BF" w:sz="8" w:space="0"/>
          <w:right w:val="single" w:color="00B1E6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4DA4DB" w:themeColor="accent2" w:themeTint="BF" w:sz="8" w:space="0"/>
        <w:left w:val="single" w:color="4DA4DB" w:themeColor="accent2" w:themeTint="BF" w:sz="8" w:space="0"/>
        <w:bottom w:val="single" w:color="4DA4DB" w:themeColor="accent2" w:themeTint="BF" w:sz="8" w:space="0"/>
        <w:right w:val="single" w:color="4DA4DB" w:themeColor="accent2" w:themeTint="BF" w:sz="8" w:space="0"/>
        <w:insideH w:val="single" w:color="4DA4DB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DA4DB" w:themeColor="accent2" w:themeTint="BF" w:sz="8" w:space="0"/>
          <w:left w:val="single" w:color="4DA4DB" w:themeColor="accent2" w:themeTint="BF" w:sz="8" w:space="0"/>
          <w:bottom w:val="single" w:color="4DA4DB" w:themeColor="accent2" w:themeTint="BF" w:sz="8" w:space="0"/>
          <w:right w:val="single" w:color="4DA4DB" w:themeColor="accent2" w:themeTint="BF" w:sz="8" w:space="0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DA4DB" w:themeColor="accent2" w:themeTint="BF" w:sz="6" w:space="0"/>
          <w:left w:val="single" w:color="4DA4DB" w:themeColor="accent2" w:themeTint="BF" w:sz="8" w:space="0"/>
          <w:bottom w:val="single" w:color="4DA4DB" w:themeColor="accent2" w:themeTint="BF" w:sz="8" w:space="0"/>
          <w:right w:val="single" w:color="4DA4DB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1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E1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D2D2D2" w:themeColor="accent3" w:themeTint="BF" w:sz="8" w:space="0"/>
        <w:left w:val="single" w:color="D2D2D2" w:themeColor="accent3" w:themeTint="BF" w:sz="8" w:space="0"/>
        <w:bottom w:val="single" w:color="D2D2D2" w:themeColor="accent3" w:themeTint="BF" w:sz="8" w:space="0"/>
        <w:right w:val="single" w:color="D2D2D2" w:themeColor="accent3" w:themeTint="BF" w:sz="8" w:space="0"/>
        <w:insideH w:val="single" w:color="D2D2D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3" w:themeTint="BF" w:sz="8" w:space="0"/>
          <w:left w:val="single" w:color="D2D2D2" w:themeColor="accent3" w:themeTint="BF" w:sz="8" w:space="0"/>
          <w:bottom w:val="single" w:color="D2D2D2" w:themeColor="accent3" w:themeTint="BF" w:sz="8" w:space="0"/>
          <w:right w:val="single" w:color="D2D2D2" w:themeColor="accent3" w:themeTint="BF" w:sz="8" w:space="0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3" w:themeTint="BF" w:sz="6" w:space="0"/>
          <w:left w:val="single" w:color="D2D2D2" w:themeColor="accent3" w:themeTint="BF" w:sz="8" w:space="0"/>
          <w:bottom w:val="single" w:color="D2D2D2" w:themeColor="accent3" w:themeTint="BF" w:sz="8" w:space="0"/>
          <w:right w:val="single" w:color="D2D2D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00FEE2" w:themeColor="accent4" w:themeTint="BF" w:sz="8" w:space="0"/>
        <w:left w:val="single" w:color="00FEE2" w:themeColor="accent4" w:themeTint="BF" w:sz="8" w:space="0"/>
        <w:bottom w:val="single" w:color="00FEE2" w:themeColor="accent4" w:themeTint="BF" w:sz="8" w:space="0"/>
        <w:right w:val="single" w:color="00FEE2" w:themeColor="accent4" w:themeTint="BF" w:sz="8" w:space="0"/>
        <w:insideH w:val="single" w:color="00FEE2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FEE2" w:themeColor="accent4" w:themeTint="BF" w:sz="8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FEE2" w:themeColor="accent4" w:themeTint="BF" w:sz="6" w:space="0"/>
          <w:left w:val="single" w:color="00FEE2" w:themeColor="accent4" w:themeTint="BF" w:sz="8" w:space="0"/>
          <w:bottom w:val="single" w:color="00FEE2" w:themeColor="accent4" w:themeTint="BF" w:sz="8" w:space="0"/>
          <w:right w:val="single" w:color="00FEE2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EED34" w:themeColor="accent5" w:themeTint="BF" w:sz="8" w:space="0"/>
        <w:left w:val="single" w:color="AEED34" w:themeColor="accent5" w:themeTint="BF" w:sz="8" w:space="0"/>
        <w:bottom w:val="single" w:color="AEED34" w:themeColor="accent5" w:themeTint="BF" w:sz="8" w:space="0"/>
        <w:right w:val="single" w:color="AEED34" w:themeColor="accent5" w:themeTint="BF" w:sz="8" w:space="0"/>
        <w:insideH w:val="single" w:color="AEED3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EED34" w:themeColor="accent5" w:themeTint="BF" w:sz="8" w:space="0"/>
          <w:left w:val="single" w:color="AEED34" w:themeColor="accent5" w:themeTint="BF" w:sz="8" w:space="0"/>
          <w:bottom w:val="single" w:color="AEED34" w:themeColor="accent5" w:themeTint="BF" w:sz="8" w:space="0"/>
          <w:right w:val="single" w:color="AEED34" w:themeColor="accent5" w:themeTint="BF" w:sz="8" w:space="0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EED34" w:themeColor="accent5" w:themeTint="BF" w:sz="6" w:space="0"/>
          <w:left w:val="single" w:color="AEED34" w:themeColor="accent5" w:themeTint="BF" w:sz="8" w:space="0"/>
          <w:bottom w:val="single" w:color="AEED34" w:themeColor="accent5" w:themeTint="BF" w:sz="8" w:space="0"/>
          <w:right w:val="single" w:color="AEED3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themeTint="BF" w:sz="8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themeTint="BF" w:sz="6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8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2B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A2E8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o1" w:customStyle="1">
    <w:name w:val="Menção1"/>
    <w:basedOn w:val="DefaultParagraphFont"/>
    <w:uiPriority w:val="99"/>
    <w:semiHidden/>
    <w:unhideWhenUsed/>
    <w:rsid w:val="001A2E8F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B3AD3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color w:val="434343" w:themeColor="text2" w:themeShade="BF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BB3AD3"/>
    <w:rPr>
      <w:rFonts w:asciiTheme="majorHAnsi" w:hAnsiTheme="majorHAnsi" w:eastAsiaTheme="majorEastAsia" w:cstheme="majorBidi"/>
      <w:color w:val="434343" w:themeColor="text2" w:themeShade="BF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1A2E8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A2E8F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A2E8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A2E8F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1A2E8F"/>
  </w:style>
  <w:style w:type="character" w:styleId="PageNumber">
    <w:name w:val="page number"/>
    <w:basedOn w:val="DefaultParagraphFont"/>
    <w:uiPriority w:val="99"/>
    <w:semiHidden/>
    <w:unhideWhenUsed/>
    <w:rsid w:val="001A2E8F"/>
  </w:style>
  <w:style w:type="character" w:styleId="PlaceholderText">
    <w:name w:val="Placeholder Text"/>
    <w:basedOn w:val="DefaultParagraphFont"/>
    <w:uiPriority w:val="99"/>
    <w:semiHidden/>
    <w:rsid w:val="001A2E8F"/>
    <w:rPr>
      <w:color w:val="808080"/>
    </w:rPr>
  </w:style>
  <w:style w:type="table" w:styleId="PlainTable1">
    <w:name w:val="Plain Table 1"/>
    <w:basedOn w:val="TableNormal"/>
    <w:uiPriority w:val="41"/>
    <w:rsid w:val="001A2E8F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2E8F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A2E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1A2E8F"/>
    <w:pPr>
      <w:spacing w:after="0" w:line="240" w:lineRule="auto"/>
    </w:pPr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1A2E8F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A2E8F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1A2E8F"/>
  </w:style>
  <w:style w:type="paragraph" w:styleId="Signature">
    <w:name w:val="Signature"/>
    <w:basedOn w:val="Normal"/>
    <w:link w:val="SignatureChar"/>
    <w:uiPriority w:val="99"/>
    <w:semiHidden/>
    <w:unhideWhenUsed/>
    <w:rsid w:val="001A2E8F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1A2E8F"/>
  </w:style>
  <w:style w:type="character" w:styleId="Hyperlinkinteligente1" w:customStyle="1">
    <w:name w:val="Hyperlink inteligente 1"/>
    <w:basedOn w:val="DefaultParagraphFont"/>
    <w:uiPriority w:val="99"/>
    <w:semiHidden/>
    <w:unhideWhenUsed/>
    <w:rsid w:val="001A2E8F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1A2E8F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1A2E8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semiHidden/>
    <w:rsid w:val="001A2E8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1A2E8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A2E8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1A2E8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A2E8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A2E8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A2E8F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1A2E8F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A2E8F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A2E8F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A2E8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A2E8F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1A2E8F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1A2E8F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A2E8F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A2E8F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A2E8F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1A2E8F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1A2E8F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A2E8F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A2E8F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A2E8F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A2E8F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A2E8F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A2E8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1A2E8F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A2E8F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A2E8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A2E8F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1A2E8F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1A2E8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1A2E8F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1A2E8F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1A2E8F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A2E8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A2E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A2E8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A2E8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A2E8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A2E8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A2E8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A2E8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A2E8F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2E8F"/>
    <w:pPr>
      <w:spacing w:after="0"/>
      <w:outlineLvl w:val="9"/>
    </w:pPr>
    <w:rPr>
      <w:b w:val="0"/>
      <w:color w:val="004F66" w:themeColor="accent1" w:themeShade="BF"/>
      <w:sz w:val="32"/>
    </w:rPr>
  </w:style>
  <w:style w:type="character" w:styleId="Menonoresolvida1" w:customStyle="1">
    <w:name w:val="Menção não resolvida1"/>
    <w:basedOn w:val="DefaultParagraphFont"/>
    <w:uiPriority w:val="99"/>
    <w:semiHidden/>
    <w:unhideWhenUsed/>
    <w:rsid w:val="00BB3AD3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2.xml" Id="rId7" /><Relationship Type="http://schemas.openxmlformats.org/officeDocument/2006/relationships/footer" Target="footer3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3.xml" Id="rId11" /><Relationship Type="http://schemas.openxmlformats.org/officeDocument/2006/relationships/footnotes" Target="footnotes.xml" Id="rId5" /><Relationship Type="http://schemas.openxmlformats.org/officeDocument/2006/relationships/footer" Target="footer22.xml" Id="rId10" /><Relationship Type="http://schemas.openxmlformats.org/officeDocument/2006/relationships/webSettings" Target="webSettings.xml" Id="rId4" /><Relationship Type="http://schemas.openxmlformats.org/officeDocument/2006/relationships/footer" Target="footer13.xml" Id="rId9" /><Relationship Type="http://schemas.openxmlformats.org/officeDocument/2006/relationships/theme" Target="theme/theme11.xml" Id="rId14" /><Relationship Type="http://schemas.openxmlformats.org/officeDocument/2006/relationships/hyperlink" Target="https://developer.mozilla.org/pt-BR/docs/Web/JavaScript" TargetMode="External" Id="R26160f33ddc241d6" /><Relationship Type="http://schemas.openxmlformats.org/officeDocument/2006/relationships/hyperlink" Target="https://biati-digital.github.io/glightbox/" TargetMode="External" Id="Rbecd70e63a514572" /><Relationship Type="http://schemas.openxmlformats.org/officeDocument/2006/relationships/hyperlink" Target="https://github.com/michalsnik/aos" TargetMode="External" Id="R046ac8a7e95b40c6" /><Relationship Type="http://schemas.openxmlformats.org/officeDocument/2006/relationships/hyperlink" Target="https://getbootstrap.com.br/" TargetMode="External" Id="R9bc3158030b84318" /><Relationship Type="http://schemas.openxmlformats.org/officeDocument/2006/relationships/glossaryDocument" Target="glossary/document.xml" Id="R31bbb03bc6994880" /><Relationship Type="http://schemas.microsoft.com/office/2019/09/relationships/intelligence" Target="intelligence.xml" Id="R6014513f11f947b5" /><Relationship Type="http://schemas.openxmlformats.org/officeDocument/2006/relationships/image" Target="/media/image9.png" Id="R51f0f9aa3a2346ad" /><Relationship Type="http://schemas.openxmlformats.org/officeDocument/2006/relationships/image" Target="/media/imagea.png" Id="R506a9de2a2b94897" /><Relationship Type="http://schemas.openxmlformats.org/officeDocument/2006/relationships/hyperlink" Target="https://exodiastore.netlify.app" TargetMode="External" Id="Rfd6f8ac44d834eac" /><Relationship Type="http://schemas.openxmlformats.org/officeDocument/2006/relationships/hyperlink" Target="https://developer.mozilla.org/en-US/docs/Web/API/StyleSheet" TargetMode="External" Id="Re9f85181507f4f9d" /><Relationship Type="http://schemas.openxmlformats.org/officeDocument/2006/relationships/hyperlink" Target="https://developer.mozilla.org/pt-BR/docs/Web/HTML" TargetMode="External" Id="R85e7d3cdf3424b09" /><Relationship Type="http://schemas.openxmlformats.org/officeDocument/2006/relationships/hyperlink" Target="https://developer.mozilla.org/pt-BR/docs/Glossary/XML" TargetMode="External" Id="R5e1f93696ebc4f09" /><Relationship Type="http://schemas.openxmlformats.org/officeDocument/2006/relationships/hyperlink" Target="https://developer.mozilla.org/pt-BR/docs/Web/SVG" TargetMode="External" Id="R280f3f2a552c46ce" /><Relationship Type="http://schemas.openxmlformats.org/officeDocument/2006/relationships/hyperlink" Target="https://developer.mozilla.org/pt-BR/docs/Web/MathML" TargetMode="External" Id="R68ee55d3c05b4343" /><Relationship Type="http://schemas.openxmlformats.org/officeDocument/2006/relationships/hyperlink" Target="https://developer.mozilla.org/pt-BR/XHTML" TargetMode="External" Id="R28b26a3418964504" /><Relationship Type="http://schemas.openxmlformats.org/officeDocument/2006/relationships/hyperlink" Target="http://en.wikipedia.org/wiki/First-class_function" TargetMode="External" Id="R8aaa42f9426244a3" /><Relationship Type="http://schemas.openxmlformats.org/officeDocument/2006/relationships/hyperlink" Target="http://en.wikipedia.org/wiki/JavaScript" TargetMode="External" Id="R658dce646b2c4868" /><Relationship Type="http://schemas.openxmlformats.org/officeDocument/2006/relationships/hyperlink" Target="https://nodejs.org/" TargetMode="External" Id="R31393e7f320e476e" /><Relationship Type="http://schemas.openxmlformats.org/officeDocument/2006/relationships/hyperlink" Target="https://couchdb.apache.org/" TargetMode="External" Id="Rb898e48b8d21490a" /><Relationship Type="http://schemas.openxmlformats.org/officeDocument/2006/relationships/hyperlink" Target="https://en.wikipedia.org/wiki/Prototype-based" TargetMode="External" Id="R8c974fcec3e14502" /><Relationship Type="http://schemas.openxmlformats.org/officeDocument/2006/relationships/hyperlink" Target="https://en.wikipedia.org/wiki/Programming_paradigm" TargetMode="External" Id="R3c7f2616f98d4d5a" /><Relationship Type="http://schemas.openxmlformats.org/officeDocument/2006/relationships/image" Target="/media/imageb.png" Id="R65c04d9f5fb541c1" /><Relationship Type="http://schemas.openxmlformats.org/officeDocument/2006/relationships/image" Target="/media/imagec.png" Id="R621dc920ceaf437d" /><Relationship Type="http://schemas.openxmlformats.org/officeDocument/2006/relationships/image" Target="/media/imaged.png" Id="R3872eb5e686f4f56" /><Relationship Type="http://schemas.openxmlformats.org/officeDocument/2006/relationships/image" Target="/media/imagee.png" Id="R7b377e857c484187" /><Relationship Type="http://schemas.openxmlformats.org/officeDocument/2006/relationships/image" Target="/media/imagef.png" Id="R411168dfeea948c0" /><Relationship Type="http://schemas.openxmlformats.org/officeDocument/2006/relationships/image" Target="/media/image10.png" Id="R2a3ca75e39aa427a" /><Relationship Type="http://schemas.openxmlformats.org/officeDocument/2006/relationships/hyperlink" Target="https://developer.mozilla.org/pt-BR/docs/Web/HTML" TargetMode="External" Id="R5a20f316806f47f0" /><Relationship Type="http://schemas.openxmlformats.org/officeDocument/2006/relationships/hyperlink" Target="https://developer.mozilla.org/pt-BR/docs/Web/CSS" TargetMode="External" Id="Rc5ebbca1fd6e4ff1" /><Relationship Type="http://schemas.openxmlformats.org/officeDocument/2006/relationships/hyperlink" Target="https://www.videosoftdev.com/pt" TargetMode="External" Id="R9a1c927f129c4e56" /><Relationship Type="http://schemas.openxmlformats.org/officeDocument/2006/relationships/hyperlink" Target="https://helpx.adobe.com/br/photoshop/faq.html" TargetMode="External" Id="R444ae219e05c4d0f" /></Relationships>
</file>

<file path=word/_rels/header33.xml.rels>&#65279;<?xml version="1.0" encoding="utf-8"?><Relationships xmlns="http://schemas.openxmlformats.org/package/2006/relationships"><Relationship Type="http://schemas.openxmlformats.org/officeDocument/2006/relationships/image" Target="/media/image11.png" Id="R177e93ea14824c14" /></Relationships>
</file>

<file path=word/_rels/settings.xml.rels>&#65279;<?xml version="1.0" encoding="utf-8"?><Relationships xmlns="http://schemas.openxmlformats.org/package/2006/relationships"><Relationship Type="http://schemas.openxmlformats.org/officeDocument/2006/relationships/attachedTemplate" Target="file:///\\data\pubmed2019\PHASES\Microsoft\Templates\TMP_181210\04_PostProcess\pt-BR\target\Office_27211974_TF00002090.dotx" TargetMode="External" Id="rId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0d214a-6f95-4587-8cbb-ab435132b423}"/>
      </w:docPartPr>
      <w:docPartBody>
        <w:p w14:paraId="0F7330A3">
          <w:r>
            <w:rPr>
              <w:rStyle w:val="PlaceholderText"/>
            </w:rPr>
            <w:t/>
          </w:r>
        </w:p>
      </w:docPartBody>
    </w:docPart>
  </w:docParts>
</w:glossaryDocument>
</file>

<file path=word/theme/theme1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TM00002090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renan guimaraes</dc:creator>
  <keywords/>
  <dc:description/>
  <lastModifiedBy>Guest User</lastModifiedBy>
  <revision>3</revision>
  <dcterms:created xsi:type="dcterms:W3CDTF">2021-11-23T17:51:38.4603690Z</dcterms:created>
  <dcterms:modified xsi:type="dcterms:W3CDTF">2021-11-24T01:19:04.1761327Z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